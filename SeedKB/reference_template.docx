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C3274E" w14:textId="77777777" w:rsidR="00202381" w:rsidRDefault="00202381"/>
    <w:p w14:paraId="5DC7C343" w14:textId="77777777" w:rsidR="00202381" w:rsidRDefault="00202381"/>
    <w:p w14:paraId="539AB8B5" w14:textId="77777777" w:rsidR="00202381" w:rsidRDefault="00202381"/>
    <w:p w14:paraId="71ACC9A6" w14:textId="77777777" w:rsidR="00202381" w:rsidRDefault="00202381"/>
    <w:p w14:paraId="0CC0D39A" w14:textId="77777777" w:rsidR="00202381" w:rsidRDefault="00202381"/>
    <w:p w14:paraId="5C827CCE" w14:textId="77777777" w:rsidR="00202381" w:rsidRDefault="00202381"/>
    <w:p w14:paraId="14FADE14" w14:textId="77777777" w:rsidR="00202381" w:rsidRDefault="00202381"/>
    <w:p w14:paraId="772666AD" w14:textId="77777777" w:rsidR="00202381" w:rsidRDefault="00202381"/>
    <w:p w14:paraId="173DEAA5" w14:textId="77777777" w:rsidR="00202381" w:rsidRDefault="00202381"/>
    <w:p w14:paraId="3D5F6FB8" w14:textId="77777777" w:rsidR="00202381" w:rsidRDefault="00202381"/>
    <w:p w14:paraId="114DAD07" w14:textId="77777777" w:rsidR="00202381" w:rsidRDefault="00202381"/>
    <w:tbl>
      <w:tblPr>
        <w:tblStyle w:val="afb"/>
        <w:tblW w:w="0" w:type="auto"/>
        <w:tblInd w:w="1470" w:type="dxa"/>
        <w:tblBorders>
          <w:top w:val="single" w:sz="12" w:space="0" w:color="1E4D78"/>
          <w:left w:val="single" w:sz="12" w:space="0" w:color="1E4D78"/>
          <w:bottom w:val="single" w:sz="12" w:space="0" w:color="1E4D78"/>
          <w:right w:val="single" w:sz="12" w:space="0" w:color="1E4D78"/>
          <w:insideH w:val="single" w:sz="4" w:space="0" w:color="1E4D78"/>
          <w:insideV w:val="single" w:sz="4" w:space="0" w:color="1E4D78"/>
        </w:tblBorders>
        <w:tblLook w:val="04A0" w:firstRow="1" w:lastRow="0" w:firstColumn="1" w:lastColumn="0" w:noHBand="0" w:noVBand="1"/>
      </w:tblPr>
      <w:tblGrid>
        <w:gridCol w:w="1965"/>
        <w:gridCol w:w="4995"/>
      </w:tblGrid>
      <w:tr w:rsidR="00202381" w14:paraId="6675AF87" w14:textId="77777777">
        <w:trPr>
          <w:trHeight w:val="576"/>
        </w:trPr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 w14:paraId="6BF3AE72" w14:textId="77777777" w:rsidR="0020238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编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制</w:t>
            </w:r>
          </w:p>
        </w:tc>
        <w:tc>
          <w:tcPr>
            <w:tcW w:w="4995" w:type="dxa"/>
            <w:tcBorders>
              <w:tl2br w:val="nil"/>
              <w:tr2bl w:val="nil"/>
            </w:tcBorders>
            <w:vAlign w:val="center"/>
          </w:tcPr>
          <w:p w14:paraId="7E78417F" w14:textId="7DF6FD06" w:rsidR="00202381" w:rsidRDefault="00202381">
            <w:pPr>
              <w:jc w:val="center"/>
              <w:rPr>
                <w:sz w:val="28"/>
                <w:szCs w:val="28"/>
              </w:rPr>
            </w:pPr>
          </w:p>
        </w:tc>
      </w:tr>
      <w:tr w:rsidR="00202381" w14:paraId="492B73C4" w14:textId="77777777">
        <w:trPr>
          <w:trHeight w:val="501"/>
        </w:trPr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 w14:paraId="4BDBBAC3" w14:textId="77777777" w:rsidR="0020238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审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核</w:t>
            </w:r>
          </w:p>
        </w:tc>
        <w:tc>
          <w:tcPr>
            <w:tcW w:w="4995" w:type="dxa"/>
            <w:tcBorders>
              <w:tl2br w:val="nil"/>
              <w:tr2bl w:val="nil"/>
            </w:tcBorders>
            <w:vAlign w:val="center"/>
          </w:tcPr>
          <w:p w14:paraId="4798BA2F" w14:textId="0755C9EB" w:rsidR="00202381" w:rsidRDefault="00202381">
            <w:pPr>
              <w:jc w:val="center"/>
              <w:rPr>
                <w:sz w:val="28"/>
                <w:szCs w:val="28"/>
              </w:rPr>
            </w:pPr>
          </w:p>
        </w:tc>
      </w:tr>
      <w:tr w:rsidR="00202381" w14:paraId="294635A8" w14:textId="77777777">
        <w:trPr>
          <w:trHeight w:val="561"/>
        </w:trPr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 w14:paraId="2305061D" w14:textId="77777777" w:rsidR="0020238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批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准</w:t>
            </w:r>
          </w:p>
        </w:tc>
        <w:tc>
          <w:tcPr>
            <w:tcW w:w="4995" w:type="dxa"/>
            <w:tcBorders>
              <w:tl2br w:val="nil"/>
              <w:tr2bl w:val="nil"/>
            </w:tcBorders>
            <w:vAlign w:val="center"/>
          </w:tcPr>
          <w:p w14:paraId="12C84D32" w14:textId="012FDDDE" w:rsidR="00202381" w:rsidRDefault="00202381">
            <w:pPr>
              <w:jc w:val="center"/>
              <w:rPr>
                <w:sz w:val="28"/>
                <w:szCs w:val="28"/>
              </w:rPr>
            </w:pPr>
          </w:p>
        </w:tc>
      </w:tr>
      <w:tr w:rsidR="00202381" w14:paraId="2FDA3E9C" w14:textId="77777777">
        <w:trPr>
          <w:trHeight w:val="721"/>
        </w:trPr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 w14:paraId="0585343E" w14:textId="77777777" w:rsidR="0020238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版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本</w:t>
            </w:r>
          </w:p>
        </w:tc>
        <w:tc>
          <w:tcPr>
            <w:tcW w:w="4995" w:type="dxa"/>
            <w:tcBorders>
              <w:tl2br w:val="nil"/>
              <w:tr2bl w:val="nil"/>
            </w:tcBorders>
            <w:vAlign w:val="center"/>
          </w:tcPr>
          <w:p w14:paraId="6231E991" w14:textId="245F488B" w:rsidR="00202381" w:rsidRDefault="00202381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2A0C5D4" w14:textId="77777777" w:rsidR="00202381" w:rsidRDefault="00202381"/>
    <w:p w14:paraId="4CD24A14" w14:textId="77777777" w:rsidR="00202381" w:rsidRDefault="00202381"/>
    <w:p w14:paraId="3A70C8F8" w14:textId="77777777" w:rsidR="00202381" w:rsidRDefault="00202381"/>
    <w:p w14:paraId="13DA948F" w14:textId="77777777" w:rsidR="00202381" w:rsidRDefault="00202381"/>
    <w:p w14:paraId="4381E9D9" w14:textId="77777777" w:rsidR="00202381" w:rsidRDefault="00202381">
      <w:pPr>
        <w:pStyle w:val="a6"/>
      </w:pPr>
    </w:p>
    <w:p w14:paraId="69F4F0A3" w14:textId="77777777" w:rsidR="00202381" w:rsidRDefault="00202381">
      <w:pPr>
        <w:pStyle w:val="a6"/>
      </w:pPr>
    </w:p>
    <w:p w14:paraId="74C09001" w14:textId="77777777" w:rsidR="00202381" w:rsidRDefault="00202381"/>
    <w:p w14:paraId="1A615AB2" w14:textId="77777777" w:rsidR="00202381" w:rsidRDefault="00202381">
      <w:pPr>
        <w:pStyle w:val="a6"/>
      </w:pPr>
    </w:p>
    <w:p w14:paraId="23E11A89" w14:textId="77777777" w:rsidR="00202381" w:rsidRDefault="00202381"/>
    <w:p w14:paraId="0DC3B245" w14:textId="2915F4E7" w:rsidR="00202381" w:rsidRDefault="00B21297">
      <w:pPr>
        <w:spacing w:line="360" w:lineRule="auto"/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XXX</w:t>
      </w:r>
      <w:r w:rsidR="00000000">
        <w:rPr>
          <w:rFonts w:ascii="黑体" w:eastAsia="黑体" w:hAnsi="黑体" w:hint="eastAsia"/>
          <w:b/>
          <w:sz w:val="28"/>
          <w:szCs w:val="28"/>
        </w:rPr>
        <w:t>有限公司</w:t>
      </w:r>
    </w:p>
    <w:p w14:paraId="279AB2E5" w14:textId="0908110E" w:rsidR="00202381" w:rsidRDefault="00B21297">
      <w:pPr>
        <w:spacing w:line="360" w:lineRule="auto"/>
        <w:jc w:val="center"/>
      </w:pPr>
      <w:r>
        <w:rPr>
          <w:rFonts w:hint="eastAsia"/>
          <w:sz w:val="28"/>
          <w:szCs w:val="28"/>
        </w:rPr>
        <w:t>XX</w:t>
      </w:r>
      <w:r w:rsidR="00000000">
        <w:rPr>
          <w:rFonts w:hint="eastAsia"/>
          <w:sz w:val="28"/>
          <w:szCs w:val="28"/>
        </w:rPr>
        <w:t xml:space="preserve"> </w:t>
      </w:r>
      <w:proofErr w:type="gramStart"/>
      <w:r w:rsidR="00000000">
        <w:rPr>
          <w:rFonts w:hint="eastAsia"/>
          <w:sz w:val="28"/>
          <w:szCs w:val="28"/>
        </w:rPr>
        <w:t>CO.,LTD.</w:t>
      </w:r>
      <w:proofErr w:type="gramEnd"/>
    </w:p>
    <w:p w14:paraId="74CDCD03" w14:textId="77777777" w:rsidR="00202381" w:rsidRDefault="00202381">
      <w:pPr>
        <w:sectPr w:rsidR="00202381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134" w:bottom="1134" w:left="1134" w:header="851" w:footer="567" w:gutter="0"/>
          <w:pgNumType w:start="1"/>
          <w:cols w:space="425"/>
          <w:titlePg/>
          <w:docGrid w:linePitch="312"/>
        </w:sectPr>
      </w:pPr>
    </w:p>
    <w:p w14:paraId="163ED36B" w14:textId="77777777" w:rsidR="00202381" w:rsidRDefault="00000000">
      <w:pPr>
        <w:pStyle w:val="1"/>
        <w:numPr>
          <w:ilvl w:val="0"/>
          <w:numId w:val="0"/>
        </w:numPr>
        <w:spacing w:after="156" w:line="360" w:lineRule="auto"/>
        <w:rPr>
          <w:b/>
          <w:sz w:val="28"/>
          <w:szCs w:val="28"/>
          <w:lang w:eastAsia="zh-CN"/>
        </w:rPr>
      </w:pPr>
      <w:bookmarkStart w:id="0" w:name="_Toc404846154"/>
      <w:r>
        <w:rPr>
          <w:rFonts w:hint="eastAsia"/>
          <w:b/>
          <w:sz w:val="28"/>
          <w:szCs w:val="28"/>
          <w:lang w:eastAsia="zh-CN"/>
        </w:rPr>
        <w:lastRenderedPageBreak/>
        <w:t xml:space="preserve">1. </w:t>
      </w:r>
      <w:r>
        <w:rPr>
          <w:rFonts w:hint="eastAsia"/>
          <w:b/>
          <w:sz w:val="28"/>
          <w:szCs w:val="28"/>
          <w:lang w:eastAsia="zh-CN"/>
        </w:rPr>
        <w:t>叶片损伤情况分析</w:t>
      </w:r>
    </w:p>
    <w:p w14:paraId="034175EF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近期，我司售后服务工程师收到中车风电产品事业部反馈，在贵州省毕节市</w:t>
      </w:r>
      <w:proofErr w:type="gramStart"/>
      <w:r>
        <w:rPr>
          <w:rFonts w:hint="eastAsia"/>
          <w:sz w:val="24"/>
        </w:rPr>
        <w:t>大滥坝</w:t>
      </w:r>
      <w:proofErr w:type="gramEnd"/>
      <w:r>
        <w:rPr>
          <w:rFonts w:hint="eastAsia"/>
          <w:sz w:val="24"/>
        </w:rPr>
        <w:t>风场的风机年度定检工作中发现一支叶片雷击损伤严重急需维修。根据现场反馈，损伤叶片型号为中</w:t>
      </w:r>
      <w:proofErr w:type="gramStart"/>
      <w:r>
        <w:rPr>
          <w:rFonts w:hint="eastAsia"/>
          <w:sz w:val="24"/>
        </w:rPr>
        <w:t>材科技</w:t>
      </w:r>
      <w:proofErr w:type="gramEnd"/>
      <w:r>
        <w:rPr>
          <w:rFonts w:hint="eastAsia"/>
          <w:sz w:val="24"/>
        </w:rPr>
        <w:t>SI63.5</w:t>
      </w:r>
      <w:r>
        <w:rPr>
          <w:rFonts w:hint="eastAsia"/>
          <w:sz w:val="24"/>
        </w:rPr>
        <w:t>型叶片，叶片长度</w:t>
      </w:r>
      <w:r>
        <w:rPr>
          <w:rFonts w:hint="eastAsia"/>
          <w:sz w:val="24"/>
        </w:rPr>
        <w:t>63.5</w:t>
      </w:r>
      <w:r>
        <w:rPr>
          <w:rFonts w:hint="eastAsia"/>
          <w:sz w:val="24"/>
        </w:rPr>
        <w:t>米。具体信息如下图叶片铭牌所示：</w:t>
      </w:r>
    </w:p>
    <w:p w14:paraId="0155FEEF" w14:textId="77777777" w:rsidR="00202381" w:rsidRDefault="00000000">
      <w:pPr>
        <w:widowControl/>
        <w:spacing w:line="288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12C757FD" wp14:editId="04873146">
            <wp:extent cx="5266690" cy="3950335"/>
            <wp:effectExtent l="0" t="0" r="10160" b="12065"/>
            <wp:docPr id="4" name="图片 4" descr="叶片铭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叶片铭牌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D7A3" w14:textId="77777777" w:rsidR="00202381" w:rsidRDefault="00000000">
      <w:pPr>
        <w:pStyle w:val="a6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</w:t>
      </w:r>
    </w:p>
    <w:p w14:paraId="3C5A7D9F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根据风场所拍摄叶片损伤图片（图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）分析，该叶片雷击位置可能位于叶片距叶尖</w:t>
      </w:r>
      <w:r>
        <w:rPr>
          <w:rFonts w:hint="eastAsia"/>
          <w:sz w:val="24"/>
        </w:rPr>
        <w:t>7-10m</w:t>
      </w:r>
      <w:r>
        <w:rPr>
          <w:rFonts w:hint="eastAsia"/>
          <w:sz w:val="24"/>
        </w:rPr>
        <w:t>区域，从图片可知叶片雷击损伤面积较大，</w:t>
      </w:r>
      <w:proofErr w:type="gramStart"/>
      <w:r>
        <w:rPr>
          <w:rFonts w:hint="eastAsia"/>
          <w:sz w:val="24"/>
        </w:rPr>
        <w:t>弦向横贯</w:t>
      </w:r>
      <w:proofErr w:type="gramEnd"/>
      <w:r>
        <w:rPr>
          <w:rFonts w:hint="eastAsia"/>
          <w:sz w:val="24"/>
        </w:rPr>
        <w:t>整个叶片前后缘，展向长度达到</w:t>
      </w:r>
      <w:r>
        <w:rPr>
          <w:rFonts w:hint="eastAsia"/>
          <w:sz w:val="24"/>
        </w:rPr>
        <w:t>1m</w:t>
      </w:r>
      <w:r>
        <w:rPr>
          <w:rFonts w:hint="eastAsia"/>
          <w:sz w:val="24"/>
        </w:rPr>
        <w:t>以上。</w:t>
      </w:r>
    </w:p>
    <w:p w14:paraId="76921BB1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从损伤情况上可以看到叶片雷击区域有明显的外蒙皮分层，且雷击后因叶片持续运行进一步导致外蒙皮在运行中被撕裂。损伤区域同时伴随有叶片夹芯损伤，根据损伤程度分析，可能为贯穿伤，详细损伤情况需要在清除雷击区域腻子油漆后才能确定。</w:t>
      </w:r>
    </w:p>
    <w:p w14:paraId="5E3D5AD2" w14:textId="77777777" w:rsidR="00202381" w:rsidRDefault="00000000">
      <w:pPr>
        <w:jc w:val="center"/>
        <w:rPr>
          <w:b/>
          <w:sz w:val="24"/>
        </w:rPr>
      </w:pPr>
      <w:r>
        <w:rPr>
          <w:noProof/>
          <w:sz w:val="24"/>
        </w:rPr>
        <w:lastRenderedPageBreak/>
        <w:drawing>
          <wp:inline distT="0" distB="0" distL="114300" distR="114300" wp14:anchorId="5179EBEC" wp14:editId="4D5C9DFE">
            <wp:extent cx="2385060" cy="5088255"/>
            <wp:effectExtent l="0" t="0" r="17145" b="15240"/>
            <wp:docPr id="3" name="图片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8506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1E80" w14:textId="77777777" w:rsidR="00202381" w:rsidRDefault="00000000">
      <w:pPr>
        <w:pStyle w:val="a6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2</w:t>
      </w:r>
    </w:p>
    <w:p w14:paraId="01E90A24" w14:textId="77777777" w:rsidR="00202381" w:rsidRDefault="00000000">
      <w:pPr>
        <w:pStyle w:val="1"/>
        <w:numPr>
          <w:ilvl w:val="0"/>
          <w:numId w:val="0"/>
        </w:numPr>
        <w:spacing w:after="156" w:line="360" w:lineRule="auto"/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 xml:space="preserve">2. </w:t>
      </w:r>
      <w:r>
        <w:rPr>
          <w:rFonts w:hint="eastAsia"/>
          <w:b/>
          <w:sz w:val="28"/>
          <w:szCs w:val="28"/>
          <w:lang w:eastAsia="zh-CN"/>
        </w:rPr>
        <w:t>维修方案</w:t>
      </w:r>
    </w:p>
    <w:p w14:paraId="6436C172" w14:textId="77777777" w:rsidR="00202381" w:rsidRDefault="00000000">
      <w:pPr>
        <w:pStyle w:val="a6"/>
        <w:ind w:firstLineChars="150" w:firstLine="36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步骤</w:t>
      </w:r>
      <w:proofErr w:type="gramStart"/>
      <w:r>
        <w:rPr>
          <w:rFonts w:hint="eastAsia"/>
          <w:b/>
          <w:bCs/>
          <w:sz w:val="24"/>
        </w:rPr>
        <w:t>一</w:t>
      </w:r>
      <w:proofErr w:type="gramEnd"/>
      <w:r>
        <w:rPr>
          <w:rFonts w:hint="eastAsia"/>
          <w:b/>
          <w:bCs/>
          <w:sz w:val="24"/>
        </w:rPr>
        <w:t>：清理检查</w:t>
      </w:r>
    </w:p>
    <w:p w14:paraId="23A81F5D" w14:textId="77777777" w:rsidR="00202381" w:rsidRDefault="00000000">
      <w:pPr>
        <w:numPr>
          <w:ilvl w:val="0"/>
          <w:numId w:val="19"/>
        </w:num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使用百叶轮、打磨机将叶片雷击区域损伤的油漆腻子打磨去除，清除粉尘，观察叶片夹芯和外蒙皮的损伤情况，确定损伤范围；</w:t>
      </w:r>
    </w:p>
    <w:p w14:paraId="03C80150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）根据损伤情况打磨去除分层的</w:t>
      </w:r>
      <w:proofErr w:type="gramStart"/>
      <w:r>
        <w:rPr>
          <w:rFonts w:hint="eastAsia"/>
          <w:sz w:val="24"/>
        </w:rPr>
        <w:t>的</w:t>
      </w:r>
      <w:proofErr w:type="gramEnd"/>
      <w:r>
        <w:rPr>
          <w:rFonts w:hint="eastAsia"/>
          <w:sz w:val="24"/>
        </w:rPr>
        <w:t>玻纤布和发黑的夹芯并清理干净，检查内蒙皮是否损伤；</w:t>
      </w:r>
    </w:p>
    <w:p w14:paraId="2AE71B54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）将损伤分层的布</w:t>
      </w:r>
      <w:proofErr w:type="gramStart"/>
      <w:r>
        <w:rPr>
          <w:rFonts w:hint="eastAsia"/>
          <w:sz w:val="24"/>
        </w:rPr>
        <w:t>层按照展向错</w:t>
      </w:r>
      <w:proofErr w:type="gramEnd"/>
      <w:r>
        <w:rPr>
          <w:rFonts w:hint="eastAsia"/>
          <w:sz w:val="24"/>
        </w:rPr>
        <w:t>层</w:t>
      </w:r>
      <w:r>
        <w:rPr>
          <w:rFonts w:hint="eastAsia"/>
          <w:sz w:val="24"/>
        </w:rPr>
        <w:t>100mm</w:t>
      </w:r>
      <w:r>
        <w:rPr>
          <w:rFonts w:hint="eastAsia"/>
          <w:sz w:val="24"/>
        </w:rPr>
        <w:t>、</w:t>
      </w:r>
      <w:proofErr w:type="gramStart"/>
      <w:r>
        <w:rPr>
          <w:rFonts w:hint="eastAsia"/>
          <w:sz w:val="24"/>
        </w:rPr>
        <w:t>弦向错</w:t>
      </w:r>
      <w:proofErr w:type="gramEnd"/>
      <w:r>
        <w:rPr>
          <w:rFonts w:hint="eastAsia"/>
          <w:sz w:val="24"/>
        </w:rPr>
        <w:t>层</w:t>
      </w:r>
      <w:r>
        <w:rPr>
          <w:rFonts w:hint="eastAsia"/>
          <w:sz w:val="24"/>
        </w:rPr>
        <w:t>50mm</w:t>
      </w:r>
      <w:r>
        <w:rPr>
          <w:rFonts w:hint="eastAsia"/>
          <w:sz w:val="24"/>
        </w:rPr>
        <w:t>的尺寸打磨成规则方形，周围</w:t>
      </w:r>
      <w:r>
        <w:rPr>
          <w:rFonts w:hint="eastAsia"/>
          <w:sz w:val="24"/>
        </w:rPr>
        <w:t>200</w:t>
      </w:r>
      <w:r>
        <w:rPr>
          <w:rFonts w:hint="eastAsia"/>
          <w:sz w:val="24"/>
        </w:rPr>
        <w:t>㎜范围内打磨去除腻子油漆及外补强布层。</w:t>
      </w:r>
    </w:p>
    <w:p w14:paraId="7F102101" w14:textId="77777777" w:rsidR="00202381" w:rsidRDefault="00000000">
      <w:pPr>
        <w:pStyle w:val="a6"/>
        <w:ind w:firstLineChars="150" w:firstLine="36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步骤二：夹芯及外蒙皮损伤修复</w:t>
      </w:r>
    </w:p>
    <w:p w14:paraId="28CF2C1C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）在夹芯剔除区域根据内蒙皮损伤情况手糊</w:t>
      </w:r>
      <w:r>
        <w:rPr>
          <w:rFonts w:hint="eastAsia"/>
          <w:sz w:val="24"/>
        </w:rPr>
        <w:t>1-2</w:t>
      </w:r>
      <w:r>
        <w:rPr>
          <w:rFonts w:hint="eastAsia"/>
          <w:sz w:val="24"/>
        </w:rPr>
        <w:t>层</w:t>
      </w:r>
      <w:r>
        <w:rPr>
          <w:sz w:val="24"/>
        </w:rPr>
        <w:t>800g/m</w:t>
      </w:r>
      <w:r>
        <w:rPr>
          <w:rFonts w:hint="eastAsia"/>
          <w:sz w:val="24"/>
        </w:rPr>
        <w:t>²双轴布，双轴布尺寸与夹芯剔除区域一致；</w:t>
      </w:r>
    </w:p>
    <w:p w14:paraId="2EDBF4AE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）在夹芯剔除区域填充与叶片相同规格的夹芯，夹芯填充时应保证与四周间隙＜</w:t>
      </w:r>
      <w:r>
        <w:rPr>
          <w:rFonts w:hint="eastAsia"/>
          <w:sz w:val="24"/>
        </w:rPr>
        <w:t>2mm</w:t>
      </w:r>
      <w:r>
        <w:rPr>
          <w:rFonts w:hint="eastAsia"/>
          <w:sz w:val="24"/>
        </w:rPr>
        <w:t>；</w:t>
      </w:r>
    </w:p>
    <w:p w14:paraId="47468E21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）夹芯填补后沿叶片后缘</w:t>
      </w:r>
      <w:proofErr w:type="gramStart"/>
      <w:r>
        <w:rPr>
          <w:rFonts w:hint="eastAsia"/>
          <w:sz w:val="24"/>
        </w:rPr>
        <w:t>边按照错</w:t>
      </w:r>
      <w:proofErr w:type="gramEnd"/>
      <w:r>
        <w:rPr>
          <w:rFonts w:hint="eastAsia"/>
          <w:sz w:val="24"/>
        </w:rPr>
        <w:t>层尺寸从小到大依次手</w:t>
      </w:r>
      <w:proofErr w:type="gramStart"/>
      <w:r>
        <w:rPr>
          <w:rFonts w:hint="eastAsia"/>
          <w:sz w:val="24"/>
        </w:rPr>
        <w:t>糊手糊</w:t>
      </w:r>
      <w:proofErr w:type="gramEnd"/>
      <w:r>
        <w:rPr>
          <w:rFonts w:hint="eastAsia"/>
          <w:sz w:val="24"/>
        </w:rPr>
        <w:t>1</w:t>
      </w:r>
      <w:r>
        <w:rPr>
          <w:rFonts w:hint="eastAsia"/>
          <w:sz w:val="24"/>
        </w:rPr>
        <w:t>层三轴布、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层双轴布、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层</w:t>
      </w:r>
      <w:proofErr w:type="gramStart"/>
      <w:r>
        <w:rPr>
          <w:rFonts w:hint="eastAsia"/>
          <w:sz w:val="24"/>
        </w:rPr>
        <w:t>三轴布对</w:t>
      </w:r>
      <w:proofErr w:type="gramEnd"/>
      <w:r>
        <w:rPr>
          <w:rFonts w:hint="eastAsia"/>
          <w:sz w:val="24"/>
        </w:rPr>
        <w:t>原铺层结构进行恢复，并额外增强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层三轴布。</w:t>
      </w:r>
    </w:p>
    <w:p w14:paraId="78C7566F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）手</w:t>
      </w:r>
      <w:proofErr w:type="gramStart"/>
      <w:r>
        <w:rPr>
          <w:rFonts w:hint="eastAsia"/>
          <w:sz w:val="24"/>
        </w:rPr>
        <w:t>糊完成</w:t>
      </w:r>
      <w:proofErr w:type="gramEnd"/>
      <w:r>
        <w:rPr>
          <w:rFonts w:hint="eastAsia"/>
          <w:sz w:val="24"/>
        </w:rPr>
        <w:t>后覆盖一层</w:t>
      </w:r>
      <w:proofErr w:type="gramStart"/>
      <w:r>
        <w:rPr>
          <w:rFonts w:hint="eastAsia"/>
          <w:sz w:val="24"/>
        </w:rPr>
        <w:t>脱模布并贴实</w:t>
      </w:r>
      <w:proofErr w:type="gramEnd"/>
      <w:r>
        <w:rPr>
          <w:rFonts w:hint="eastAsia"/>
          <w:sz w:val="24"/>
        </w:rPr>
        <w:t>，加热固化。</w:t>
      </w:r>
    </w:p>
    <w:p w14:paraId="124BE759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）固化后完成后，撕除脱模布，使用巴氏硬度计在修补区域随机选取三个点进行硬度测试，巴氏硬度值要求不低于</w:t>
      </w:r>
      <w:r>
        <w:rPr>
          <w:rFonts w:hint="eastAsia"/>
          <w:sz w:val="24"/>
        </w:rPr>
        <w:t>60HBa</w:t>
      </w:r>
      <w:r>
        <w:rPr>
          <w:rFonts w:hint="eastAsia"/>
          <w:sz w:val="24"/>
        </w:rPr>
        <w:t>。</w:t>
      </w:r>
    </w:p>
    <w:p w14:paraId="04F7011A" w14:textId="77777777" w:rsidR="00202381" w:rsidRDefault="00000000">
      <w:pPr>
        <w:pStyle w:val="a6"/>
        <w:ind w:firstLineChars="150" w:firstLine="36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步骤三：涂层修复</w:t>
      </w:r>
    </w:p>
    <w:p w14:paraId="12F1E5AA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>）硬度检测合格后，</w:t>
      </w: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120</w:t>
      </w:r>
      <w:r>
        <w:rPr>
          <w:rFonts w:hint="eastAsia"/>
          <w:sz w:val="24"/>
        </w:rPr>
        <w:t>目砂纸对损伤区域进行打磨，清理粉尘等杂物</w:t>
      </w:r>
      <w:r>
        <w:rPr>
          <w:sz w:val="24"/>
        </w:rPr>
        <w:t>。</w:t>
      </w:r>
    </w:p>
    <w:p w14:paraId="65046C78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lastRenderedPageBreak/>
        <w:t>2</w:t>
      </w:r>
      <w:r>
        <w:rPr>
          <w:rFonts w:hint="eastAsia"/>
          <w:sz w:val="24"/>
        </w:rPr>
        <w:t>）使用稀释剂将待刮涂表面擦拭干净，按比例调配好腻子，使用刮板将腻子刮涂在叶片修补区域表面，</w:t>
      </w:r>
      <w:proofErr w:type="gramStart"/>
      <w:r>
        <w:rPr>
          <w:rFonts w:hint="eastAsia"/>
          <w:sz w:val="24"/>
        </w:rPr>
        <w:t>并整体</w:t>
      </w:r>
      <w:proofErr w:type="gramEnd"/>
      <w:r>
        <w:rPr>
          <w:rFonts w:hint="eastAsia"/>
          <w:sz w:val="24"/>
        </w:rPr>
        <w:t>高出约</w:t>
      </w:r>
      <w:r>
        <w:rPr>
          <w:rFonts w:hint="eastAsia"/>
          <w:sz w:val="24"/>
        </w:rPr>
        <w:t>1-1.5mm</w:t>
      </w:r>
      <w:r>
        <w:rPr>
          <w:rFonts w:hint="eastAsia"/>
          <w:sz w:val="24"/>
        </w:rPr>
        <w:t>。</w:t>
      </w:r>
    </w:p>
    <w:p w14:paraId="75C21CE5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）腻子自然固化，待腻子固化后，使用电动打磨机打磨腻子，使得叶片表面无凹凸不平处。</w:t>
      </w:r>
    </w:p>
    <w:p w14:paraId="32DB6D36" w14:textId="77777777" w:rsidR="00202381" w:rsidRDefault="00000000">
      <w:pPr>
        <w:spacing w:line="360" w:lineRule="auto"/>
        <w:ind w:firstLineChars="175" w:firstLine="420"/>
        <w:jc w:val="left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）用抹布清理腻子表面的粉尘，调配叶片表面油漆，使用滚筒将油漆</w:t>
      </w:r>
      <w:proofErr w:type="gramStart"/>
      <w:r>
        <w:rPr>
          <w:rFonts w:hint="eastAsia"/>
          <w:sz w:val="24"/>
        </w:rPr>
        <w:t>辊</w:t>
      </w:r>
      <w:proofErr w:type="gramEnd"/>
      <w:r>
        <w:rPr>
          <w:rFonts w:hint="eastAsia"/>
          <w:sz w:val="24"/>
        </w:rPr>
        <w:t>涂在叶片表面，</w:t>
      </w:r>
      <w:proofErr w:type="gramStart"/>
      <w:r>
        <w:rPr>
          <w:rFonts w:hint="eastAsia"/>
          <w:sz w:val="24"/>
        </w:rPr>
        <w:t>辊涂时</w:t>
      </w:r>
      <w:proofErr w:type="gramEnd"/>
      <w:r>
        <w:rPr>
          <w:rFonts w:hint="eastAsia"/>
          <w:sz w:val="24"/>
        </w:rPr>
        <w:t>应保证漆膜厚度均匀一致，无漏涂、无局部过厚、无流挂。</w:t>
      </w:r>
    </w:p>
    <w:p w14:paraId="26F97960" w14:textId="77777777" w:rsidR="00202381" w:rsidRDefault="00000000">
      <w:pPr>
        <w:pStyle w:val="1"/>
        <w:numPr>
          <w:ilvl w:val="0"/>
          <w:numId w:val="20"/>
        </w:numPr>
        <w:spacing w:after="156" w:line="360" w:lineRule="auto"/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物料和工具</w:t>
      </w:r>
    </w:p>
    <w:p w14:paraId="4BB219A9" w14:textId="77777777" w:rsidR="00202381" w:rsidRDefault="00000000">
      <w:pPr>
        <w:pStyle w:val="2"/>
        <w:rPr>
          <w:b/>
          <w:bCs/>
        </w:rPr>
      </w:pPr>
      <w:r>
        <w:rPr>
          <w:rFonts w:hint="eastAsia"/>
          <w:b/>
          <w:bCs/>
        </w:rPr>
        <w:t xml:space="preserve">3.1 </w:t>
      </w:r>
      <w:r>
        <w:rPr>
          <w:rFonts w:hint="eastAsia"/>
          <w:b/>
          <w:bCs/>
        </w:rPr>
        <w:t>维修材料</w:t>
      </w:r>
    </w:p>
    <w:p w14:paraId="0A8F54AB" w14:textId="77777777" w:rsidR="00202381" w:rsidRDefault="00000000">
      <w:pPr>
        <w:spacing w:line="360" w:lineRule="auto"/>
        <w:ind w:left="8" w:firstLineChars="171" w:firstLine="410"/>
        <w:jc w:val="left"/>
        <w:rPr>
          <w:sz w:val="24"/>
        </w:rPr>
      </w:pPr>
      <w:r>
        <w:rPr>
          <w:rFonts w:hint="eastAsia"/>
          <w:sz w:val="24"/>
        </w:rPr>
        <w:t>本次维修需要使用的主材如表</w:t>
      </w:r>
      <w:r>
        <w:rPr>
          <w:rFonts w:hint="eastAsia"/>
          <w:sz w:val="24"/>
        </w:rPr>
        <w:t>3-1</w:t>
      </w:r>
      <w:r>
        <w:rPr>
          <w:rFonts w:hint="eastAsia"/>
          <w:sz w:val="24"/>
        </w:rPr>
        <w:t>所示：</w:t>
      </w:r>
    </w:p>
    <w:p w14:paraId="37AFE9A8" w14:textId="77777777" w:rsidR="00202381" w:rsidRDefault="00000000">
      <w:pPr>
        <w:pStyle w:val="a6"/>
        <w:ind w:firstLineChars="175" w:firstLine="422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表</w:t>
      </w:r>
      <w:r>
        <w:rPr>
          <w:rFonts w:hint="eastAsia"/>
          <w:b/>
          <w:bCs/>
          <w:sz w:val="24"/>
        </w:rPr>
        <w:t xml:space="preserve">3-1 </w:t>
      </w:r>
      <w:r>
        <w:rPr>
          <w:rFonts w:hint="eastAsia"/>
          <w:b/>
          <w:bCs/>
          <w:sz w:val="24"/>
        </w:rPr>
        <w:t>主要材料清单</w:t>
      </w:r>
    </w:p>
    <w:tbl>
      <w:tblPr>
        <w:tblStyle w:val="afb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7"/>
        <w:gridCol w:w="2260"/>
        <w:gridCol w:w="2856"/>
        <w:gridCol w:w="1226"/>
        <w:gridCol w:w="1379"/>
      </w:tblGrid>
      <w:tr w:rsidR="00202381" w14:paraId="4EC9EBD1" w14:textId="77777777">
        <w:trPr>
          <w:trHeight w:val="477"/>
        </w:trPr>
        <w:tc>
          <w:tcPr>
            <w:tcW w:w="866" w:type="dxa"/>
            <w:vAlign w:val="center"/>
          </w:tcPr>
          <w:p w14:paraId="72A39B15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544" w:type="dxa"/>
            <w:vAlign w:val="center"/>
          </w:tcPr>
          <w:p w14:paraId="098178A8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物料名称</w:t>
            </w:r>
          </w:p>
        </w:tc>
        <w:tc>
          <w:tcPr>
            <w:tcW w:w="2240" w:type="dxa"/>
            <w:vAlign w:val="center"/>
          </w:tcPr>
          <w:p w14:paraId="46FE7A9B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规格型号</w:t>
            </w:r>
          </w:p>
        </w:tc>
        <w:tc>
          <w:tcPr>
            <w:tcW w:w="1343" w:type="dxa"/>
            <w:vAlign w:val="center"/>
          </w:tcPr>
          <w:p w14:paraId="2BB26147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单位</w:t>
            </w:r>
          </w:p>
        </w:tc>
        <w:tc>
          <w:tcPr>
            <w:tcW w:w="1535" w:type="dxa"/>
            <w:vAlign w:val="center"/>
          </w:tcPr>
          <w:p w14:paraId="754AB9E1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用量</w:t>
            </w:r>
          </w:p>
        </w:tc>
      </w:tr>
      <w:tr w:rsidR="00202381" w14:paraId="5D0CB98A" w14:textId="77777777">
        <w:trPr>
          <w:trHeight w:val="567"/>
        </w:trPr>
        <w:tc>
          <w:tcPr>
            <w:tcW w:w="866" w:type="dxa"/>
            <w:vAlign w:val="center"/>
          </w:tcPr>
          <w:p w14:paraId="33688D2A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544" w:type="dxa"/>
            <w:vAlign w:val="center"/>
          </w:tcPr>
          <w:p w14:paraId="4CFC4EBC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手糊树脂</w:t>
            </w:r>
          </w:p>
        </w:tc>
        <w:tc>
          <w:tcPr>
            <w:tcW w:w="2240" w:type="dxa"/>
            <w:vAlign w:val="center"/>
          </w:tcPr>
          <w:p w14:paraId="06657145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LT-5089A</w:t>
            </w:r>
          </w:p>
        </w:tc>
        <w:tc>
          <w:tcPr>
            <w:tcW w:w="1343" w:type="dxa"/>
            <w:vAlign w:val="center"/>
          </w:tcPr>
          <w:p w14:paraId="7CB717EA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Kg</w:t>
            </w:r>
          </w:p>
        </w:tc>
        <w:tc>
          <w:tcPr>
            <w:tcW w:w="1535" w:type="dxa"/>
            <w:vMerge w:val="restart"/>
            <w:vAlign w:val="center"/>
          </w:tcPr>
          <w:p w14:paraId="171D6086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根据实际维修情况</w:t>
            </w:r>
          </w:p>
        </w:tc>
      </w:tr>
      <w:tr w:rsidR="00202381" w14:paraId="5246237D" w14:textId="77777777">
        <w:trPr>
          <w:trHeight w:val="567"/>
        </w:trPr>
        <w:tc>
          <w:tcPr>
            <w:tcW w:w="866" w:type="dxa"/>
            <w:vAlign w:val="center"/>
          </w:tcPr>
          <w:p w14:paraId="4C36BA33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544" w:type="dxa"/>
            <w:vAlign w:val="center"/>
          </w:tcPr>
          <w:p w14:paraId="6A9212E9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手糊树脂固化剂</w:t>
            </w:r>
          </w:p>
        </w:tc>
        <w:tc>
          <w:tcPr>
            <w:tcW w:w="2240" w:type="dxa"/>
            <w:vAlign w:val="center"/>
          </w:tcPr>
          <w:p w14:paraId="00EC736D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LT-5089B-4)</w:t>
            </w:r>
          </w:p>
        </w:tc>
        <w:tc>
          <w:tcPr>
            <w:tcW w:w="1343" w:type="dxa"/>
            <w:vAlign w:val="center"/>
          </w:tcPr>
          <w:p w14:paraId="0A14DCF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Kg</w:t>
            </w:r>
          </w:p>
        </w:tc>
        <w:tc>
          <w:tcPr>
            <w:tcW w:w="1535" w:type="dxa"/>
            <w:vMerge/>
            <w:vAlign w:val="center"/>
          </w:tcPr>
          <w:p w14:paraId="5D6DA454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47DB66C3" w14:textId="77777777">
        <w:trPr>
          <w:trHeight w:val="452"/>
        </w:trPr>
        <w:tc>
          <w:tcPr>
            <w:tcW w:w="866" w:type="dxa"/>
            <w:vAlign w:val="center"/>
          </w:tcPr>
          <w:p w14:paraId="67CC4308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544" w:type="dxa"/>
            <w:vAlign w:val="center"/>
          </w:tcPr>
          <w:p w14:paraId="223474D5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佐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敦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大缝腻子主剂</w:t>
            </w:r>
          </w:p>
        </w:tc>
        <w:tc>
          <w:tcPr>
            <w:tcW w:w="2240" w:type="dxa"/>
            <w:vAlign w:val="center"/>
          </w:tcPr>
          <w:p w14:paraId="5172CA92" w14:textId="77777777" w:rsidR="00202381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jotablade</w:t>
            </w:r>
            <w:proofErr w:type="spellEnd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 xml:space="preserve"> filler </w:t>
            </w:r>
            <w:proofErr w:type="spell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Comp.A</w:t>
            </w:r>
            <w:proofErr w:type="spellEnd"/>
          </w:p>
        </w:tc>
        <w:tc>
          <w:tcPr>
            <w:tcW w:w="1343" w:type="dxa"/>
            <w:vAlign w:val="center"/>
          </w:tcPr>
          <w:p w14:paraId="3BD22FE9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Kg</w:t>
            </w:r>
          </w:p>
        </w:tc>
        <w:tc>
          <w:tcPr>
            <w:tcW w:w="1535" w:type="dxa"/>
            <w:vMerge/>
            <w:vAlign w:val="center"/>
          </w:tcPr>
          <w:p w14:paraId="0984D491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4AF1C694" w14:textId="77777777">
        <w:trPr>
          <w:trHeight w:val="794"/>
        </w:trPr>
        <w:tc>
          <w:tcPr>
            <w:tcW w:w="866" w:type="dxa"/>
            <w:vAlign w:val="center"/>
          </w:tcPr>
          <w:p w14:paraId="4702277F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544" w:type="dxa"/>
            <w:vAlign w:val="center"/>
          </w:tcPr>
          <w:p w14:paraId="38B2191D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佐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敦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大缝腻子固化剂</w:t>
            </w:r>
          </w:p>
        </w:tc>
        <w:tc>
          <w:tcPr>
            <w:tcW w:w="2240" w:type="dxa"/>
            <w:vAlign w:val="center"/>
          </w:tcPr>
          <w:p w14:paraId="237A4F8B" w14:textId="77777777" w:rsidR="00202381" w:rsidRDefault="00000000">
            <w:pPr>
              <w:widowControl/>
              <w:jc w:val="center"/>
              <w:rPr>
                <w:sz w:val="24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jotablade</w:t>
            </w:r>
            <w:proofErr w:type="spellEnd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 xml:space="preserve"> filler </w:t>
            </w:r>
            <w:proofErr w:type="spell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Comp.B</w:t>
            </w:r>
            <w:proofErr w:type="spellEnd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）</w:t>
            </w:r>
          </w:p>
        </w:tc>
        <w:tc>
          <w:tcPr>
            <w:tcW w:w="1343" w:type="dxa"/>
            <w:vAlign w:val="center"/>
          </w:tcPr>
          <w:p w14:paraId="264A5174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Kg</w:t>
            </w:r>
          </w:p>
        </w:tc>
        <w:tc>
          <w:tcPr>
            <w:tcW w:w="1535" w:type="dxa"/>
            <w:vMerge/>
            <w:vAlign w:val="center"/>
          </w:tcPr>
          <w:p w14:paraId="0C238D56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58ED1E3D" w14:textId="77777777">
        <w:trPr>
          <w:trHeight w:val="567"/>
        </w:trPr>
        <w:tc>
          <w:tcPr>
            <w:tcW w:w="866" w:type="dxa"/>
            <w:vAlign w:val="center"/>
          </w:tcPr>
          <w:p w14:paraId="385BE74B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2544" w:type="dxa"/>
            <w:vAlign w:val="center"/>
          </w:tcPr>
          <w:p w14:paraId="38C505AF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腻子催干剂</w:t>
            </w:r>
          </w:p>
        </w:tc>
        <w:tc>
          <w:tcPr>
            <w:tcW w:w="2240" w:type="dxa"/>
            <w:vAlign w:val="center"/>
          </w:tcPr>
          <w:p w14:paraId="7977D174" w14:textId="77777777" w:rsidR="00202381" w:rsidRDefault="00202381">
            <w:pPr>
              <w:jc w:val="center"/>
              <w:rPr>
                <w:sz w:val="24"/>
              </w:rPr>
            </w:pPr>
          </w:p>
        </w:tc>
        <w:tc>
          <w:tcPr>
            <w:tcW w:w="1343" w:type="dxa"/>
            <w:vAlign w:val="center"/>
          </w:tcPr>
          <w:p w14:paraId="04AB48E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Kg</w:t>
            </w:r>
          </w:p>
        </w:tc>
        <w:tc>
          <w:tcPr>
            <w:tcW w:w="1535" w:type="dxa"/>
            <w:vMerge/>
            <w:vAlign w:val="center"/>
          </w:tcPr>
          <w:p w14:paraId="3A187FD7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3075AED7" w14:textId="77777777">
        <w:trPr>
          <w:trHeight w:val="567"/>
        </w:trPr>
        <w:tc>
          <w:tcPr>
            <w:tcW w:w="866" w:type="dxa"/>
            <w:vAlign w:val="center"/>
          </w:tcPr>
          <w:p w14:paraId="1BAE00C6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2544" w:type="dxa"/>
            <w:vAlign w:val="center"/>
          </w:tcPr>
          <w:p w14:paraId="7D607402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佐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敦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风电叶片面漆</w:t>
            </w:r>
          </w:p>
        </w:tc>
        <w:tc>
          <w:tcPr>
            <w:tcW w:w="2240" w:type="dxa"/>
            <w:vAlign w:val="center"/>
          </w:tcPr>
          <w:p w14:paraId="784F66E3" w14:textId="77777777" w:rsidR="00202381" w:rsidRDefault="00000000">
            <w:pPr>
              <w:widowControl/>
              <w:jc w:val="center"/>
              <w:rPr>
                <w:sz w:val="24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Jotatop</w:t>
            </w:r>
            <w:proofErr w:type="spellEnd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 xml:space="preserve"> BC100 </w:t>
            </w:r>
            <w:proofErr w:type="spell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Comp.A</w:t>
            </w:r>
            <w:proofErr w:type="spellEnd"/>
          </w:p>
        </w:tc>
        <w:tc>
          <w:tcPr>
            <w:tcW w:w="1343" w:type="dxa"/>
            <w:vAlign w:val="center"/>
          </w:tcPr>
          <w:p w14:paraId="192AFD8A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Kg</w:t>
            </w:r>
          </w:p>
        </w:tc>
        <w:tc>
          <w:tcPr>
            <w:tcW w:w="1535" w:type="dxa"/>
            <w:vMerge/>
            <w:vAlign w:val="center"/>
          </w:tcPr>
          <w:p w14:paraId="214D6057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410F53E7" w14:textId="77777777">
        <w:trPr>
          <w:trHeight w:val="824"/>
        </w:trPr>
        <w:tc>
          <w:tcPr>
            <w:tcW w:w="866" w:type="dxa"/>
            <w:vAlign w:val="center"/>
          </w:tcPr>
          <w:p w14:paraId="2DC141A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2544" w:type="dxa"/>
            <w:vAlign w:val="center"/>
          </w:tcPr>
          <w:p w14:paraId="6A006B72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佐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敦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风电叶片面漆固化剂</w:t>
            </w:r>
          </w:p>
        </w:tc>
        <w:tc>
          <w:tcPr>
            <w:tcW w:w="2240" w:type="dxa"/>
            <w:vAlign w:val="center"/>
          </w:tcPr>
          <w:p w14:paraId="2D26F511" w14:textId="77777777" w:rsidR="00202381" w:rsidRDefault="00000000">
            <w:pPr>
              <w:widowControl/>
              <w:jc w:val="center"/>
              <w:rPr>
                <w:sz w:val="24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Jotatop</w:t>
            </w:r>
            <w:proofErr w:type="spellEnd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 xml:space="preserve"> BC100 </w:t>
            </w:r>
            <w:proofErr w:type="spell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Comp.B</w:t>
            </w:r>
            <w:proofErr w:type="spellEnd"/>
          </w:p>
        </w:tc>
        <w:tc>
          <w:tcPr>
            <w:tcW w:w="1343" w:type="dxa"/>
            <w:vAlign w:val="center"/>
          </w:tcPr>
          <w:p w14:paraId="4A94624B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Kg</w:t>
            </w:r>
          </w:p>
        </w:tc>
        <w:tc>
          <w:tcPr>
            <w:tcW w:w="1535" w:type="dxa"/>
            <w:vMerge/>
            <w:vAlign w:val="center"/>
          </w:tcPr>
          <w:p w14:paraId="398BBE46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59D260C0" w14:textId="77777777">
        <w:trPr>
          <w:trHeight w:val="567"/>
        </w:trPr>
        <w:tc>
          <w:tcPr>
            <w:tcW w:w="866" w:type="dxa"/>
            <w:vAlign w:val="center"/>
          </w:tcPr>
          <w:p w14:paraId="0412A1E8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2544" w:type="dxa"/>
            <w:vAlign w:val="center"/>
          </w:tcPr>
          <w:p w14:paraId="59DA04B7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佐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敦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 xml:space="preserve"> 10 号稀释剂</w:t>
            </w:r>
          </w:p>
        </w:tc>
        <w:tc>
          <w:tcPr>
            <w:tcW w:w="2240" w:type="dxa"/>
            <w:vAlign w:val="center"/>
          </w:tcPr>
          <w:p w14:paraId="1BF3CC9B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Thinner No.10</w:t>
            </w:r>
          </w:p>
        </w:tc>
        <w:tc>
          <w:tcPr>
            <w:tcW w:w="1343" w:type="dxa"/>
            <w:vAlign w:val="center"/>
          </w:tcPr>
          <w:p w14:paraId="72FD0DE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Kg</w:t>
            </w:r>
          </w:p>
        </w:tc>
        <w:tc>
          <w:tcPr>
            <w:tcW w:w="1535" w:type="dxa"/>
            <w:vMerge/>
            <w:vAlign w:val="center"/>
          </w:tcPr>
          <w:p w14:paraId="710B4E93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7CC0E5C6" w14:textId="77777777">
        <w:trPr>
          <w:trHeight w:val="567"/>
        </w:trPr>
        <w:tc>
          <w:tcPr>
            <w:tcW w:w="866" w:type="dxa"/>
            <w:vAlign w:val="center"/>
          </w:tcPr>
          <w:p w14:paraId="76D68F9F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2544" w:type="dxa"/>
            <w:vAlign w:val="center"/>
          </w:tcPr>
          <w:p w14:paraId="2050B9DB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三轴向布</w:t>
            </w:r>
          </w:p>
        </w:tc>
        <w:tc>
          <w:tcPr>
            <w:tcW w:w="2240" w:type="dxa"/>
            <w:vAlign w:val="center"/>
          </w:tcPr>
          <w:p w14:paraId="53F6BA09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343" w:type="dxa"/>
            <w:vAlign w:val="center"/>
          </w:tcPr>
          <w:p w14:paraId="3B4BBCF1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Kg</w:t>
            </w:r>
          </w:p>
        </w:tc>
        <w:tc>
          <w:tcPr>
            <w:tcW w:w="1535" w:type="dxa"/>
            <w:vMerge/>
            <w:vAlign w:val="center"/>
          </w:tcPr>
          <w:p w14:paraId="639C42F0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38D05A71" w14:textId="77777777">
        <w:trPr>
          <w:trHeight w:val="567"/>
        </w:trPr>
        <w:tc>
          <w:tcPr>
            <w:tcW w:w="866" w:type="dxa"/>
            <w:vAlign w:val="center"/>
          </w:tcPr>
          <w:p w14:paraId="0F3BCF0C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544" w:type="dxa"/>
            <w:vAlign w:val="center"/>
          </w:tcPr>
          <w:p w14:paraId="0482CB6A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PET 夹心</w:t>
            </w:r>
          </w:p>
        </w:tc>
        <w:tc>
          <w:tcPr>
            <w:tcW w:w="2240" w:type="dxa"/>
            <w:vAlign w:val="center"/>
          </w:tcPr>
          <w:p w14:paraId="28C262FF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10 ㎜厚</w:t>
            </w:r>
          </w:p>
        </w:tc>
        <w:tc>
          <w:tcPr>
            <w:tcW w:w="1343" w:type="dxa"/>
            <w:vAlign w:val="center"/>
          </w:tcPr>
          <w:p w14:paraId="445CA109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</w:t>
            </w:r>
          </w:p>
        </w:tc>
        <w:tc>
          <w:tcPr>
            <w:tcW w:w="1535" w:type="dxa"/>
            <w:vMerge/>
            <w:vAlign w:val="center"/>
          </w:tcPr>
          <w:p w14:paraId="309AAC4A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28DCB07F" w14:textId="77777777">
        <w:trPr>
          <w:trHeight w:val="567"/>
        </w:trPr>
        <w:tc>
          <w:tcPr>
            <w:tcW w:w="866" w:type="dxa"/>
            <w:vAlign w:val="center"/>
          </w:tcPr>
          <w:p w14:paraId="2C2A667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2544" w:type="dxa"/>
            <w:vAlign w:val="center"/>
          </w:tcPr>
          <w:p w14:paraId="71A891CE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PET 夹心</w:t>
            </w:r>
          </w:p>
        </w:tc>
        <w:tc>
          <w:tcPr>
            <w:tcW w:w="2240" w:type="dxa"/>
            <w:vAlign w:val="center"/>
          </w:tcPr>
          <w:p w14:paraId="6AEE71BC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15 ㎜厚</w:t>
            </w:r>
          </w:p>
        </w:tc>
        <w:tc>
          <w:tcPr>
            <w:tcW w:w="1343" w:type="dxa"/>
            <w:vAlign w:val="center"/>
          </w:tcPr>
          <w:p w14:paraId="588E3AB2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</w:t>
            </w:r>
          </w:p>
        </w:tc>
        <w:tc>
          <w:tcPr>
            <w:tcW w:w="1535" w:type="dxa"/>
            <w:vMerge/>
            <w:vAlign w:val="center"/>
          </w:tcPr>
          <w:p w14:paraId="636EB32D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71D44FC7" w14:textId="77777777">
        <w:trPr>
          <w:trHeight w:val="567"/>
        </w:trPr>
        <w:tc>
          <w:tcPr>
            <w:tcW w:w="866" w:type="dxa"/>
            <w:vAlign w:val="center"/>
          </w:tcPr>
          <w:p w14:paraId="356BC83C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2544" w:type="dxa"/>
            <w:vAlign w:val="center"/>
          </w:tcPr>
          <w:p w14:paraId="02ED864F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脱模布</w:t>
            </w:r>
          </w:p>
        </w:tc>
        <w:tc>
          <w:tcPr>
            <w:tcW w:w="2240" w:type="dxa"/>
            <w:vAlign w:val="center"/>
          </w:tcPr>
          <w:p w14:paraId="6D463660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L:112M，W:0.8M</w:t>
            </w:r>
          </w:p>
        </w:tc>
        <w:tc>
          <w:tcPr>
            <w:tcW w:w="1343" w:type="dxa"/>
            <w:vAlign w:val="center"/>
          </w:tcPr>
          <w:p w14:paraId="39A0EB2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㎡</w:t>
            </w:r>
          </w:p>
        </w:tc>
        <w:tc>
          <w:tcPr>
            <w:tcW w:w="1535" w:type="dxa"/>
            <w:vMerge/>
            <w:vAlign w:val="center"/>
          </w:tcPr>
          <w:p w14:paraId="6D690AE8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479F8320" w14:textId="77777777">
        <w:trPr>
          <w:trHeight w:val="567"/>
        </w:trPr>
        <w:tc>
          <w:tcPr>
            <w:tcW w:w="866" w:type="dxa"/>
            <w:vAlign w:val="center"/>
          </w:tcPr>
          <w:p w14:paraId="79057BE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2544" w:type="dxa"/>
            <w:vAlign w:val="center"/>
          </w:tcPr>
          <w:p w14:paraId="626F3B6F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有孔隔离膜</w:t>
            </w:r>
          </w:p>
        </w:tc>
        <w:tc>
          <w:tcPr>
            <w:tcW w:w="2240" w:type="dxa"/>
            <w:vAlign w:val="center"/>
          </w:tcPr>
          <w:p w14:paraId="60480E87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L:610M\\W:1.30M</w:t>
            </w:r>
          </w:p>
        </w:tc>
        <w:tc>
          <w:tcPr>
            <w:tcW w:w="1343" w:type="dxa"/>
            <w:vAlign w:val="center"/>
          </w:tcPr>
          <w:p w14:paraId="47623EE3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㎡</w:t>
            </w:r>
          </w:p>
        </w:tc>
        <w:tc>
          <w:tcPr>
            <w:tcW w:w="1535" w:type="dxa"/>
            <w:vMerge/>
            <w:vAlign w:val="center"/>
          </w:tcPr>
          <w:p w14:paraId="1F136F3F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566C1894" w14:textId="77777777">
        <w:trPr>
          <w:trHeight w:val="567"/>
        </w:trPr>
        <w:tc>
          <w:tcPr>
            <w:tcW w:w="866" w:type="dxa"/>
            <w:vAlign w:val="center"/>
          </w:tcPr>
          <w:p w14:paraId="4D76482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2544" w:type="dxa"/>
            <w:vAlign w:val="center"/>
          </w:tcPr>
          <w:p w14:paraId="4DBADEBA" w14:textId="77777777" w:rsidR="00202381" w:rsidRDefault="00000000">
            <w:pPr>
              <w:widowControl/>
              <w:jc w:val="center"/>
              <w:rPr>
                <w:sz w:val="24"/>
              </w:rPr>
            </w:pPr>
            <w:proofErr w:type="gram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真空袋膜</w:t>
            </w:r>
            <w:proofErr w:type="gramEnd"/>
          </w:p>
        </w:tc>
        <w:tc>
          <w:tcPr>
            <w:tcW w:w="2240" w:type="dxa"/>
            <w:vAlign w:val="center"/>
          </w:tcPr>
          <w:p w14:paraId="14FF6841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L:66M\\W:3.40M\\50um</w:t>
            </w:r>
          </w:p>
        </w:tc>
        <w:tc>
          <w:tcPr>
            <w:tcW w:w="1343" w:type="dxa"/>
            <w:vAlign w:val="center"/>
          </w:tcPr>
          <w:p w14:paraId="254F418F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㎡</w:t>
            </w:r>
          </w:p>
        </w:tc>
        <w:tc>
          <w:tcPr>
            <w:tcW w:w="1535" w:type="dxa"/>
            <w:vMerge/>
            <w:vAlign w:val="center"/>
          </w:tcPr>
          <w:p w14:paraId="6C92CA69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30D608DC" w14:textId="77777777">
        <w:trPr>
          <w:trHeight w:val="567"/>
        </w:trPr>
        <w:tc>
          <w:tcPr>
            <w:tcW w:w="866" w:type="dxa"/>
            <w:vAlign w:val="center"/>
          </w:tcPr>
          <w:p w14:paraId="0BF7B81E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15</w:t>
            </w:r>
          </w:p>
        </w:tc>
        <w:tc>
          <w:tcPr>
            <w:tcW w:w="2544" w:type="dxa"/>
            <w:vAlign w:val="center"/>
          </w:tcPr>
          <w:p w14:paraId="395EFBEA" w14:textId="77777777" w:rsidR="00202381" w:rsidRDefault="00000000">
            <w:pPr>
              <w:widowControl/>
              <w:jc w:val="center"/>
              <w:rPr>
                <w:sz w:val="24"/>
              </w:rPr>
            </w:pPr>
            <w:proofErr w:type="gram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导流网</w:t>
            </w:r>
            <w:proofErr w:type="gramEnd"/>
          </w:p>
        </w:tc>
        <w:tc>
          <w:tcPr>
            <w:tcW w:w="2240" w:type="dxa"/>
            <w:vAlign w:val="center"/>
          </w:tcPr>
          <w:p w14:paraId="0BF30F83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L:106M\\W:0.65M\\VI160</w:t>
            </w:r>
          </w:p>
        </w:tc>
        <w:tc>
          <w:tcPr>
            <w:tcW w:w="1343" w:type="dxa"/>
            <w:vAlign w:val="center"/>
          </w:tcPr>
          <w:p w14:paraId="06A6BD5B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㎡</w:t>
            </w:r>
          </w:p>
        </w:tc>
        <w:tc>
          <w:tcPr>
            <w:tcW w:w="1535" w:type="dxa"/>
            <w:vMerge/>
            <w:vAlign w:val="center"/>
          </w:tcPr>
          <w:p w14:paraId="45BAF857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56C19206" w14:textId="77777777">
        <w:trPr>
          <w:trHeight w:val="567"/>
        </w:trPr>
        <w:tc>
          <w:tcPr>
            <w:tcW w:w="866" w:type="dxa"/>
            <w:vAlign w:val="center"/>
          </w:tcPr>
          <w:p w14:paraId="1E1E9EF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16</w:t>
            </w:r>
          </w:p>
        </w:tc>
        <w:tc>
          <w:tcPr>
            <w:tcW w:w="2544" w:type="dxa"/>
            <w:vAlign w:val="center"/>
          </w:tcPr>
          <w:p w14:paraId="17C42DD0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喷胶</w:t>
            </w:r>
          </w:p>
        </w:tc>
        <w:tc>
          <w:tcPr>
            <w:tcW w:w="2240" w:type="dxa"/>
            <w:vAlign w:val="center"/>
          </w:tcPr>
          <w:p w14:paraId="5C1E491F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3M77#\\467g</w:t>
            </w:r>
          </w:p>
        </w:tc>
        <w:tc>
          <w:tcPr>
            <w:tcW w:w="1343" w:type="dxa"/>
            <w:vAlign w:val="center"/>
          </w:tcPr>
          <w:p w14:paraId="10E80BD2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㎡</w:t>
            </w:r>
          </w:p>
        </w:tc>
        <w:tc>
          <w:tcPr>
            <w:tcW w:w="1535" w:type="dxa"/>
            <w:vMerge/>
            <w:vAlign w:val="center"/>
          </w:tcPr>
          <w:p w14:paraId="311A3DCC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221F07B7" w14:textId="77777777">
        <w:trPr>
          <w:trHeight w:val="567"/>
        </w:trPr>
        <w:tc>
          <w:tcPr>
            <w:tcW w:w="866" w:type="dxa"/>
            <w:vAlign w:val="center"/>
          </w:tcPr>
          <w:p w14:paraId="5B0BE4FE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544" w:type="dxa"/>
            <w:vAlign w:val="center"/>
          </w:tcPr>
          <w:p w14:paraId="725CC4EE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塑料 T 型三通</w:t>
            </w:r>
          </w:p>
        </w:tc>
        <w:tc>
          <w:tcPr>
            <w:tcW w:w="2240" w:type="dxa"/>
            <w:vAlign w:val="center"/>
          </w:tcPr>
          <w:p w14:paraId="6BFBC470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尼龙材质\\外径 12，内径 10.5</w:t>
            </w:r>
          </w:p>
        </w:tc>
        <w:tc>
          <w:tcPr>
            <w:tcW w:w="1343" w:type="dxa"/>
            <w:vAlign w:val="center"/>
          </w:tcPr>
          <w:p w14:paraId="34ABDEC5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Merge/>
            <w:vAlign w:val="center"/>
          </w:tcPr>
          <w:p w14:paraId="408DFC90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3C080203" w14:textId="77777777">
        <w:trPr>
          <w:trHeight w:val="567"/>
        </w:trPr>
        <w:tc>
          <w:tcPr>
            <w:tcW w:w="866" w:type="dxa"/>
            <w:vAlign w:val="center"/>
          </w:tcPr>
          <w:p w14:paraId="1B77C46F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2544" w:type="dxa"/>
            <w:vAlign w:val="center"/>
          </w:tcPr>
          <w:p w14:paraId="5CB79EB4" w14:textId="77777777" w:rsidR="00202381" w:rsidRDefault="00000000">
            <w:pPr>
              <w:widowControl/>
              <w:jc w:val="center"/>
              <w:rPr>
                <w:sz w:val="24"/>
              </w:rPr>
            </w:pPr>
            <w:proofErr w:type="gram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螺旋包套</w:t>
            </w:r>
            <w:proofErr w:type="gramEnd"/>
          </w:p>
        </w:tc>
        <w:tc>
          <w:tcPr>
            <w:tcW w:w="2240" w:type="dxa"/>
            <w:vAlign w:val="center"/>
          </w:tcPr>
          <w:p w14:paraId="0B504B11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SW12-10</w:t>
            </w:r>
          </w:p>
        </w:tc>
        <w:tc>
          <w:tcPr>
            <w:tcW w:w="1343" w:type="dxa"/>
            <w:vAlign w:val="center"/>
          </w:tcPr>
          <w:p w14:paraId="225C7F54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</w:t>
            </w:r>
          </w:p>
        </w:tc>
        <w:tc>
          <w:tcPr>
            <w:tcW w:w="1535" w:type="dxa"/>
            <w:vMerge/>
            <w:vAlign w:val="center"/>
          </w:tcPr>
          <w:p w14:paraId="518D7D2D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1FACD186" w14:textId="77777777">
        <w:trPr>
          <w:trHeight w:val="567"/>
        </w:trPr>
        <w:tc>
          <w:tcPr>
            <w:tcW w:w="866" w:type="dxa"/>
            <w:vAlign w:val="center"/>
          </w:tcPr>
          <w:p w14:paraId="1A41FEB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2544" w:type="dxa"/>
            <w:vAlign w:val="center"/>
          </w:tcPr>
          <w:p w14:paraId="70D4785B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真空管</w:t>
            </w:r>
          </w:p>
        </w:tc>
        <w:tc>
          <w:tcPr>
            <w:tcW w:w="2240" w:type="dxa"/>
            <w:vAlign w:val="center"/>
          </w:tcPr>
          <w:p w14:paraId="221A33C5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TUBE14-12</w:t>
            </w:r>
          </w:p>
        </w:tc>
        <w:tc>
          <w:tcPr>
            <w:tcW w:w="1343" w:type="dxa"/>
            <w:vAlign w:val="center"/>
          </w:tcPr>
          <w:p w14:paraId="6240D804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</w:t>
            </w:r>
          </w:p>
        </w:tc>
        <w:tc>
          <w:tcPr>
            <w:tcW w:w="1535" w:type="dxa"/>
            <w:vMerge/>
            <w:vAlign w:val="center"/>
          </w:tcPr>
          <w:p w14:paraId="6CAC0E48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234FFA56" w14:textId="77777777">
        <w:trPr>
          <w:trHeight w:val="567"/>
        </w:trPr>
        <w:tc>
          <w:tcPr>
            <w:tcW w:w="866" w:type="dxa"/>
            <w:vAlign w:val="center"/>
          </w:tcPr>
          <w:p w14:paraId="43EED4C6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2544" w:type="dxa"/>
            <w:vAlign w:val="center"/>
          </w:tcPr>
          <w:p w14:paraId="3C659AA1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密封胶带</w:t>
            </w:r>
          </w:p>
        </w:tc>
        <w:tc>
          <w:tcPr>
            <w:tcW w:w="2240" w:type="dxa"/>
            <w:vAlign w:val="center"/>
          </w:tcPr>
          <w:p w14:paraId="20E9DF24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3*12MM</w:t>
            </w:r>
          </w:p>
          <w:p w14:paraId="47223AF3" w14:textId="77777777" w:rsidR="00202381" w:rsidRDefault="00202381">
            <w:pPr>
              <w:jc w:val="center"/>
              <w:rPr>
                <w:sz w:val="24"/>
              </w:rPr>
            </w:pPr>
          </w:p>
        </w:tc>
        <w:tc>
          <w:tcPr>
            <w:tcW w:w="1343" w:type="dxa"/>
            <w:vAlign w:val="center"/>
          </w:tcPr>
          <w:p w14:paraId="073C5213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</w:t>
            </w:r>
          </w:p>
        </w:tc>
        <w:tc>
          <w:tcPr>
            <w:tcW w:w="1535" w:type="dxa"/>
            <w:vMerge/>
            <w:vAlign w:val="center"/>
          </w:tcPr>
          <w:p w14:paraId="3025558E" w14:textId="77777777" w:rsidR="00202381" w:rsidRDefault="00202381">
            <w:pPr>
              <w:jc w:val="center"/>
              <w:rPr>
                <w:sz w:val="24"/>
              </w:rPr>
            </w:pPr>
          </w:p>
        </w:tc>
      </w:tr>
      <w:tr w:rsidR="00202381" w14:paraId="527BC435" w14:textId="77777777">
        <w:trPr>
          <w:trHeight w:val="567"/>
        </w:trPr>
        <w:tc>
          <w:tcPr>
            <w:tcW w:w="866" w:type="dxa"/>
            <w:vAlign w:val="center"/>
          </w:tcPr>
          <w:p w14:paraId="4E436F3C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2544" w:type="dxa"/>
            <w:vAlign w:val="center"/>
          </w:tcPr>
          <w:p w14:paraId="0C0F4145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防压痕板</w:t>
            </w:r>
          </w:p>
        </w:tc>
        <w:tc>
          <w:tcPr>
            <w:tcW w:w="2240" w:type="dxa"/>
            <w:vAlign w:val="center"/>
          </w:tcPr>
          <w:p w14:paraId="404799D5" w14:textId="77777777" w:rsidR="00202381" w:rsidRDefault="00000000">
            <w:pPr>
              <w:widowControl/>
              <w:jc w:val="center"/>
              <w:rPr>
                <w:sz w:val="24"/>
              </w:rPr>
            </w:pPr>
            <w:proofErr w:type="gramStart"/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L:2M\\W:100MM</w:t>
            </w:r>
            <w:proofErr w:type="gramEnd"/>
          </w:p>
        </w:tc>
        <w:tc>
          <w:tcPr>
            <w:tcW w:w="1343" w:type="dxa"/>
            <w:vAlign w:val="center"/>
          </w:tcPr>
          <w:p w14:paraId="15E548D6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</w:t>
            </w:r>
          </w:p>
        </w:tc>
        <w:tc>
          <w:tcPr>
            <w:tcW w:w="1535" w:type="dxa"/>
            <w:vMerge/>
            <w:vAlign w:val="center"/>
          </w:tcPr>
          <w:p w14:paraId="18280606" w14:textId="77777777" w:rsidR="00202381" w:rsidRDefault="00202381">
            <w:pPr>
              <w:jc w:val="center"/>
              <w:rPr>
                <w:color w:val="C00000"/>
                <w:sz w:val="24"/>
              </w:rPr>
            </w:pPr>
          </w:p>
        </w:tc>
      </w:tr>
    </w:tbl>
    <w:p w14:paraId="71230FA6" w14:textId="77777777" w:rsidR="00202381" w:rsidRDefault="00202381">
      <w:pPr>
        <w:rPr>
          <w:sz w:val="24"/>
        </w:rPr>
      </w:pPr>
    </w:p>
    <w:p w14:paraId="691C50CF" w14:textId="77777777" w:rsidR="00202381" w:rsidRDefault="00000000">
      <w:pPr>
        <w:pStyle w:val="2"/>
        <w:rPr>
          <w:b/>
          <w:bCs/>
        </w:rPr>
      </w:pPr>
      <w:r>
        <w:rPr>
          <w:rFonts w:hint="eastAsia"/>
          <w:b/>
          <w:bCs/>
        </w:rPr>
        <w:t xml:space="preserve">3.2 </w:t>
      </w:r>
      <w:r>
        <w:rPr>
          <w:rFonts w:hint="eastAsia"/>
          <w:b/>
          <w:bCs/>
        </w:rPr>
        <w:t>维修辅材</w:t>
      </w:r>
    </w:p>
    <w:p w14:paraId="7E54F8A0" w14:textId="77777777" w:rsidR="00202381" w:rsidRDefault="00000000">
      <w:pPr>
        <w:spacing w:line="360" w:lineRule="auto"/>
        <w:ind w:left="8" w:firstLineChars="171" w:firstLine="410"/>
        <w:jc w:val="left"/>
        <w:rPr>
          <w:sz w:val="24"/>
        </w:rPr>
      </w:pPr>
      <w:r>
        <w:rPr>
          <w:rFonts w:hint="eastAsia"/>
          <w:sz w:val="24"/>
        </w:rPr>
        <w:t>本次维修需要使用的辅材如表</w:t>
      </w:r>
      <w:r>
        <w:rPr>
          <w:rFonts w:hint="eastAsia"/>
          <w:sz w:val="24"/>
        </w:rPr>
        <w:t>3-2</w:t>
      </w:r>
      <w:r>
        <w:rPr>
          <w:rFonts w:hint="eastAsia"/>
          <w:sz w:val="24"/>
        </w:rPr>
        <w:t>所示：</w:t>
      </w:r>
    </w:p>
    <w:p w14:paraId="1CD313C1" w14:textId="77777777" w:rsidR="00202381" w:rsidRDefault="00000000">
      <w:pPr>
        <w:pStyle w:val="a6"/>
        <w:ind w:firstLineChars="175" w:firstLine="422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表</w:t>
      </w:r>
      <w:r>
        <w:rPr>
          <w:rFonts w:hint="eastAsia"/>
          <w:b/>
          <w:bCs/>
          <w:sz w:val="24"/>
        </w:rPr>
        <w:t xml:space="preserve">3-2 </w:t>
      </w:r>
      <w:r>
        <w:rPr>
          <w:rFonts w:hint="eastAsia"/>
          <w:b/>
          <w:bCs/>
          <w:sz w:val="24"/>
        </w:rPr>
        <w:t>辅材清单</w:t>
      </w:r>
    </w:p>
    <w:tbl>
      <w:tblPr>
        <w:tblStyle w:val="afb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6"/>
        <w:gridCol w:w="2458"/>
        <w:gridCol w:w="2492"/>
        <w:gridCol w:w="1177"/>
        <w:gridCol w:w="1535"/>
      </w:tblGrid>
      <w:tr w:rsidR="00202381" w14:paraId="244EDB46" w14:textId="77777777">
        <w:trPr>
          <w:trHeight w:val="682"/>
        </w:trPr>
        <w:tc>
          <w:tcPr>
            <w:tcW w:w="866" w:type="dxa"/>
            <w:vAlign w:val="center"/>
          </w:tcPr>
          <w:p w14:paraId="68A98FE1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458" w:type="dxa"/>
            <w:vAlign w:val="center"/>
          </w:tcPr>
          <w:p w14:paraId="4C01907E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物料名称</w:t>
            </w:r>
          </w:p>
        </w:tc>
        <w:tc>
          <w:tcPr>
            <w:tcW w:w="2492" w:type="dxa"/>
            <w:vAlign w:val="center"/>
          </w:tcPr>
          <w:p w14:paraId="7310FEDF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规格型号</w:t>
            </w:r>
          </w:p>
        </w:tc>
        <w:tc>
          <w:tcPr>
            <w:tcW w:w="1177" w:type="dxa"/>
            <w:vAlign w:val="center"/>
          </w:tcPr>
          <w:p w14:paraId="6E0EADB1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单位</w:t>
            </w:r>
          </w:p>
        </w:tc>
        <w:tc>
          <w:tcPr>
            <w:tcW w:w="1535" w:type="dxa"/>
            <w:vAlign w:val="center"/>
          </w:tcPr>
          <w:p w14:paraId="442A42BB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用量</w:t>
            </w:r>
          </w:p>
        </w:tc>
      </w:tr>
      <w:tr w:rsidR="00202381" w14:paraId="721638D4" w14:textId="77777777">
        <w:trPr>
          <w:trHeight w:val="567"/>
        </w:trPr>
        <w:tc>
          <w:tcPr>
            <w:tcW w:w="866" w:type="dxa"/>
            <w:vAlign w:val="center"/>
          </w:tcPr>
          <w:p w14:paraId="003ED005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58" w:type="dxa"/>
            <w:vAlign w:val="center"/>
          </w:tcPr>
          <w:p w14:paraId="04BEFD2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百叶砂布轮</w:t>
            </w:r>
          </w:p>
        </w:tc>
        <w:tc>
          <w:tcPr>
            <w:tcW w:w="2492" w:type="dxa"/>
            <w:vAlign w:val="center"/>
          </w:tcPr>
          <w:p w14:paraId="2E02708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125 </w:t>
            </w:r>
            <w:r>
              <w:rPr>
                <w:sz w:val="24"/>
              </w:rPr>
              <w:t>诺顿</w:t>
            </w:r>
          </w:p>
        </w:tc>
        <w:tc>
          <w:tcPr>
            <w:tcW w:w="1177" w:type="dxa"/>
            <w:vAlign w:val="center"/>
          </w:tcPr>
          <w:p w14:paraId="2EA3A51A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570190A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</w:tr>
      <w:tr w:rsidR="00202381" w14:paraId="1FA9D3AC" w14:textId="77777777">
        <w:trPr>
          <w:trHeight w:val="567"/>
        </w:trPr>
        <w:tc>
          <w:tcPr>
            <w:tcW w:w="866" w:type="dxa"/>
            <w:vAlign w:val="center"/>
          </w:tcPr>
          <w:p w14:paraId="598F1859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458" w:type="dxa"/>
            <w:vAlign w:val="center"/>
          </w:tcPr>
          <w:p w14:paraId="61A5E792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打磨片</w:t>
            </w:r>
          </w:p>
        </w:tc>
        <w:tc>
          <w:tcPr>
            <w:tcW w:w="2492" w:type="dxa"/>
            <w:vAlign w:val="center"/>
          </w:tcPr>
          <w:p w14:paraId="34B1B2B1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Ф125-60 </w:t>
            </w:r>
            <w:r>
              <w:rPr>
                <w:sz w:val="24"/>
              </w:rPr>
              <w:t>目</w:t>
            </w:r>
          </w:p>
        </w:tc>
        <w:tc>
          <w:tcPr>
            <w:tcW w:w="1177" w:type="dxa"/>
            <w:vAlign w:val="center"/>
          </w:tcPr>
          <w:p w14:paraId="2021044C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2DAEA2D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</w:tr>
      <w:tr w:rsidR="00202381" w14:paraId="799680D5" w14:textId="77777777">
        <w:trPr>
          <w:trHeight w:val="567"/>
        </w:trPr>
        <w:tc>
          <w:tcPr>
            <w:tcW w:w="866" w:type="dxa"/>
            <w:vAlign w:val="center"/>
          </w:tcPr>
          <w:p w14:paraId="512A1E7D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458" w:type="dxa"/>
            <w:vAlign w:val="center"/>
          </w:tcPr>
          <w:p w14:paraId="57E0734E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打磨片</w:t>
            </w:r>
          </w:p>
        </w:tc>
        <w:tc>
          <w:tcPr>
            <w:tcW w:w="2492" w:type="dxa"/>
            <w:vAlign w:val="center"/>
          </w:tcPr>
          <w:p w14:paraId="58B465A1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Ф125-</w:t>
            </w:r>
            <w:r>
              <w:rPr>
                <w:rFonts w:hint="eastAsia"/>
                <w:sz w:val="24"/>
              </w:rPr>
              <w:t>12</w:t>
            </w:r>
            <w:r>
              <w:rPr>
                <w:sz w:val="24"/>
              </w:rPr>
              <w:t xml:space="preserve">0 </w:t>
            </w:r>
            <w:r>
              <w:rPr>
                <w:sz w:val="24"/>
              </w:rPr>
              <w:t>目</w:t>
            </w:r>
          </w:p>
        </w:tc>
        <w:tc>
          <w:tcPr>
            <w:tcW w:w="1177" w:type="dxa"/>
            <w:vAlign w:val="center"/>
          </w:tcPr>
          <w:p w14:paraId="1BABB9B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26006E5C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</w:tr>
      <w:tr w:rsidR="00202381" w14:paraId="2F70BD70" w14:textId="77777777">
        <w:trPr>
          <w:trHeight w:val="567"/>
        </w:trPr>
        <w:tc>
          <w:tcPr>
            <w:tcW w:w="866" w:type="dxa"/>
            <w:vAlign w:val="center"/>
          </w:tcPr>
          <w:p w14:paraId="1DD95B2D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458" w:type="dxa"/>
            <w:vAlign w:val="center"/>
          </w:tcPr>
          <w:p w14:paraId="368B8120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小羊绒滚筒</w:t>
            </w:r>
          </w:p>
        </w:tc>
        <w:tc>
          <w:tcPr>
            <w:tcW w:w="2492" w:type="dxa"/>
            <w:vAlign w:val="center"/>
          </w:tcPr>
          <w:p w14:paraId="20E56FCF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TimesNewRomanPSMT" w:eastAsia="TimesNewRomanPSMT" w:hAnsi="TimesNewRomanPSMT" w:cs="TimesNewRomanPSMT"/>
                <w:color w:val="000000"/>
                <w:kern w:val="0"/>
                <w:sz w:val="24"/>
                <w:lang w:bidi="ar"/>
              </w:rPr>
              <w:t>110MM</w:t>
            </w:r>
          </w:p>
        </w:tc>
        <w:tc>
          <w:tcPr>
            <w:tcW w:w="1177" w:type="dxa"/>
            <w:vAlign w:val="center"/>
          </w:tcPr>
          <w:p w14:paraId="1CFF211B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02A5D889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</w:tr>
      <w:tr w:rsidR="00202381" w14:paraId="091B14B0" w14:textId="77777777">
        <w:trPr>
          <w:trHeight w:val="567"/>
        </w:trPr>
        <w:tc>
          <w:tcPr>
            <w:tcW w:w="866" w:type="dxa"/>
            <w:vAlign w:val="center"/>
          </w:tcPr>
          <w:p w14:paraId="132037FA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2458" w:type="dxa"/>
            <w:vAlign w:val="center"/>
          </w:tcPr>
          <w:p w14:paraId="56102479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小羊绒滚筒杆</w:t>
            </w:r>
          </w:p>
        </w:tc>
        <w:tc>
          <w:tcPr>
            <w:tcW w:w="2492" w:type="dxa"/>
            <w:vAlign w:val="center"/>
          </w:tcPr>
          <w:p w14:paraId="445407B4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TimesNewRomanPSMT" w:eastAsia="TimesNewRomanPSMT" w:hAnsi="TimesNewRomanPSMT" w:cs="TimesNewRomanPSMT"/>
                <w:color w:val="000000"/>
                <w:kern w:val="0"/>
                <w:sz w:val="24"/>
                <w:lang w:bidi="ar"/>
              </w:rPr>
              <w:t>350MM*100MM</w:t>
            </w:r>
          </w:p>
        </w:tc>
        <w:tc>
          <w:tcPr>
            <w:tcW w:w="1177" w:type="dxa"/>
            <w:vAlign w:val="center"/>
          </w:tcPr>
          <w:p w14:paraId="66B864BF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4AFDE3DB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</w:tr>
      <w:tr w:rsidR="00202381" w14:paraId="4D334816" w14:textId="77777777">
        <w:trPr>
          <w:trHeight w:val="567"/>
        </w:trPr>
        <w:tc>
          <w:tcPr>
            <w:tcW w:w="866" w:type="dxa"/>
            <w:vAlign w:val="center"/>
          </w:tcPr>
          <w:p w14:paraId="6EF56C64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2458" w:type="dxa"/>
            <w:vAlign w:val="center"/>
          </w:tcPr>
          <w:p w14:paraId="584C2AF8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油漆刷</w:t>
            </w:r>
          </w:p>
        </w:tc>
        <w:tc>
          <w:tcPr>
            <w:tcW w:w="2492" w:type="dxa"/>
            <w:vAlign w:val="center"/>
          </w:tcPr>
          <w:p w14:paraId="7D1942A2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TimesNewRomanPSMT" w:eastAsia="TimesNewRomanPSMT" w:hAnsi="TimesNewRomanPSMT" w:cs="TimesNewRomanPSMT"/>
                <w:color w:val="000000"/>
                <w:kern w:val="0"/>
                <w:sz w:val="24"/>
                <w:lang w:bidi="ar"/>
              </w:rPr>
              <w:t xml:space="preserve">4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寸</w:t>
            </w:r>
          </w:p>
        </w:tc>
        <w:tc>
          <w:tcPr>
            <w:tcW w:w="1177" w:type="dxa"/>
            <w:vAlign w:val="center"/>
          </w:tcPr>
          <w:p w14:paraId="4D1E393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1B84B57D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</w:tr>
      <w:tr w:rsidR="00202381" w14:paraId="5CD8974D" w14:textId="77777777">
        <w:trPr>
          <w:trHeight w:val="567"/>
        </w:trPr>
        <w:tc>
          <w:tcPr>
            <w:tcW w:w="866" w:type="dxa"/>
            <w:vAlign w:val="center"/>
          </w:tcPr>
          <w:p w14:paraId="43615F5D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2458" w:type="dxa"/>
            <w:vAlign w:val="center"/>
          </w:tcPr>
          <w:p w14:paraId="099457CB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铲刀</w:t>
            </w:r>
          </w:p>
        </w:tc>
        <w:tc>
          <w:tcPr>
            <w:tcW w:w="2492" w:type="dxa"/>
            <w:vAlign w:val="center"/>
          </w:tcPr>
          <w:p w14:paraId="1AF8B488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TimesNewRomanPSMT" w:eastAsia="TimesNewRomanPSMT" w:hAnsi="TimesNewRomanPSMT" w:cs="TimesNewRomanPSMT"/>
                <w:color w:val="000000"/>
                <w:kern w:val="0"/>
                <w:sz w:val="24"/>
                <w:lang w:bidi="ar"/>
              </w:rPr>
              <w:t>4#</w:t>
            </w:r>
          </w:p>
        </w:tc>
        <w:tc>
          <w:tcPr>
            <w:tcW w:w="1177" w:type="dxa"/>
            <w:vAlign w:val="center"/>
          </w:tcPr>
          <w:p w14:paraId="52327835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753A68EF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202381" w14:paraId="45AE06C8" w14:textId="77777777">
        <w:trPr>
          <w:trHeight w:val="567"/>
        </w:trPr>
        <w:tc>
          <w:tcPr>
            <w:tcW w:w="866" w:type="dxa"/>
            <w:vAlign w:val="center"/>
          </w:tcPr>
          <w:p w14:paraId="7C31563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2458" w:type="dxa"/>
            <w:vAlign w:val="center"/>
          </w:tcPr>
          <w:p w14:paraId="0BC45AE3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塑料王水瓢</w:t>
            </w:r>
          </w:p>
        </w:tc>
        <w:tc>
          <w:tcPr>
            <w:tcW w:w="2492" w:type="dxa"/>
            <w:vAlign w:val="center"/>
          </w:tcPr>
          <w:p w14:paraId="06DF7C3A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小号</w:t>
            </w:r>
          </w:p>
        </w:tc>
        <w:tc>
          <w:tcPr>
            <w:tcW w:w="1177" w:type="dxa"/>
            <w:vAlign w:val="center"/>
          </w:tcPr>
          <w:p w14:paraId="46AD74AB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0761956C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</w:tr>
      <w:tr w:rsidR="00202381" w14:paraId="0ADDF29A" w14:textId="77777777">
        <w:trPr>
          <w:trHeight w:val="567"/>
        </w:trPr>
        <w:tc>
          <w:tcPr>
            <w:tcW w:w="866" w:type="dxa"/>
            <w:vAlign w:val="center"/>
          </w:tcPr>
          <w:p w14:paraId="4047097D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2458" w:type="dxa"/>
            <w:vAlign w:val="center"/>
          </w:tcPr>
          <w:p w14:paraId="0043CA4B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塑料王脸盆</w:t>
            </w:r>
          </w:p>
        </w:tc>
        <w:tc>
          <w:tcPr>
            <w:tcW w:w="2492" w:type="dxa"/>
            <w:vAlign w:val="center"/>
          </w:tcPr>
          <w:p w14:paraId="43B45678" w14:textId="77777777" w:rsidR="00202381" w:rsidRDefault="00202381">
            <w:pPr>
              <w:jc w:val="center"/>
              <w:rPr>
                <w:sz w:val="24"/>
              </w:rPr>
            </w:pPr>
          </w:p>
        </w:tc>
        <w:tc>
          <w:tcPr>
            <w:tcW w:w="1177" w:type="dxa"/>
            <w:vAlign w:val="center"/>
          </w:tcPr>
          <w:p w14:paraId="78660E69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7E43D20B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</w:tr>
      <w:tr w:rsidR="00202381" w14:paraId="2EBED57B" w14:textId="77777777">
        <w:trPr>
          <w:trHeight w:val="567"/>
        </w:trPr>
        <w:tc>
          <w:tcPr>
            <w:tcW w:w="866" w:type="dxa"/>
            <w:vAlign w:val="center"/>
          </w:tcPr>
          <w:p w14:paraId="7FB0A222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458" w:type="dxa"/>
            <w:vAlign w:val="center"/>
          </w:tcPr>
          <w:p w14:paraId="3648E84A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纸胶带</w:t>
            </w:r>
          </w:p>
        </w:tc>
        <w:tc>
          <w:tcPr>
            <w:tcW w:w="2492" w:type="dxa"/>
            <w:vAlign w:val="center"/>
          </w:tcPr>
          <w:p w14:paraId="26043521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60mm</w:t>
            </w:r>
          </w:p>
        </w:tc>
        <w:tc>
          <w:tcPr>
            <w:tcW w:w="1177" w:type="dxa"/>
            <w:vAlign w:val="center"/>
          </w:tcPr>
          <w:p w14:paraId="0A76E91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PAC</w:t>
            </w:r>
          </w:p>
        </w:tc>
        <w:tc>
          <w:tcPr>
            <w:tcW w:w="1535" w:type="dxa"/>
            <w:vAlign w:val="center"/>
          </w:tcPr>
          <w:p w14:paraId="0ED8D061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202381" w14:paraId="32588830" w14:textId="77777777">
        <w:trPr>
          <w:trHeight w:val="567"/>
        </w:trPr>
        <w:tc>
          <w:tcPr>
            <w:tcW w:w="866" w:type="dxa"/>
            <w:vAlign w:val="center"/>
          </w:tcPr>
          <w:p w14:paraId="6A10AB05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2458" w:type="dxa"/>
            <w:vAlign w:val="center"/>
          </w:tcPr>
          <w:p w14:paraId="1C7DC8C4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记号笔</w:t>
            </w:r>
          </w:p>
        </w:tc>
        <w:tc>
          <w:tcPr>
            <w:tcW w:w="2492" w:type="dxa"/>
            <w:vAlign w:val="center"/>
          </w:tcPr>
          <w:p w14:paraId="208BDAE6" w14:textId="77777777" w:rsidR="00202381" w:rsidRDefault="00202381">
            <w:pPr>
              <w:jc w:val="center"/>
              <w:rPr>
                <w:sz w:val="24"/>
              </w:rPr>
            </w:pPr>
          </w:p>
        </w:tc>
        <w:tc>
          <w:tcPr>
            <w:tcW w:w="1177" w:type="dxa"/>
            <w:vAlign w:val="center"/>
          </w:tcPr>
          <w:p w14:paraId="30597F46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74747279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202381" w14:paraId="1B27C5F4" w14:textId="77777777">
        <w:trPr>
          <w:trHeight w:val="567"/>
        </w:trPr>
        <w:tc>
          <w:tcPr>
            <w:tcW w:w="866" w:type="dxa"/>
            <w:vAlign w:val="center"/>
          </w:tcPr>
          <w:p w14:paraId="096D7993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2458" w:type="dxa"/>
            <w:vAlign w:val="center"/>
          </w:tcPr>
          <w:p w14:paraId="47DDB19A" w14:textId="77777777" w:rsidR="00202381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张小泉剪刀</w:t>
            </w:r>
          </w:p>
        </w:tc>
        <w:tc>
          <w:tcPr>
            <w:tcW w:w="2492" w:type="dxa"/>
            <w:vAlign w:val="center"/>
          </w:tcPr>
          <w:p w14:paraId="1EF3397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中号</w:t>
            </w:r>
          </w:p>
        </w:tc>
        <w:tc>
          <w:tcPr>
            <w:tcW w:w="1177" w:type="dxa"/>
            <w:vAlign w:val="center"/>
          </w:tcPr>
          <w:p w14:paraId="73EF4504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3D37A7A9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</w:tr>
    </w:tbl>
    <w:p w14:paraId="5FE1E706" w14:textId="77777777" w:rsidR="00202381" w:rsidRDefault="00202381">
      <w:pPr>
        <w:pStyle w:val="a6"/>
      </w:pPr>
    </w:p>
    <w:p w14:paraId="7868B2A9" w14:textId="77777777" w:rsidR="00202381" w:rsidRDefault="00000000">
      <w:pPr>
        <w:pStyle w:val="2"/>
        <w:rPr>
          <w:b/>
          <w:bCs/>
        </w:rPr>
      </w:pPr>
      <w:r>
        <w:rPr>
          <w:rFonts w:hint="eastAsia"/>
          <w:b/>
          <w:bCs/>
        </w:rPr>
        <w:lastRenderedPageBreak/>
        <w:t xml:space="preserve">3.3 </w:t>
      </w:r>
      <w:r>
        <w:rPr>
          <w:rFonts w:hint="eastAsia"/>
          <w:b/>
          <w:bCs/>
        </w:rPr>
        <w:t>设备工具</w:t>
      </w:r>
    </w:p>
    <w:p w14:paraId="639AE34C" w14:textId="77777777" w:rsidR="00202381" w:rsidRDefault="00000000">
      <w:pPr>
        <w:spacing w:line="360" w:lineRule="auto"/>
        <w:ind w:left="8" w:firstLineChars="171" w:firstLine="410"/>
        <w:jc w:val="left"/>
        <w:rPr>
          <w:sz w:val="24"/>
        </w:rPr>
      </w:pPr>
      <w:r>
        <w:rPr>
          <w:rFonts w:hint="eastAsia"/>
          <w:sz w:val="24"/>
        </w:rPr>
        <w:t>本次维修需要使用的设备工具如表</w:t>
      </w:r>
      <w:r>
        <w:rPr>
          <w:rFonts w:hint="eastAsia"/>
          <w:sz w:val="24"/>
        </w:rPr>
        <w:t>3-3</w:t>
      </w:r>
      <w:r>
        <w:rPr>
          <w:rFonts w:hint="eastAsia"/>
          <w:sz w:val="24"/>
        </w:rPr>
        <w:t>所示：</w:t>
      </w:r>
    </w:p>
    <w:p w14:paraId="480EB5A6" w14:textId="77777777" w:rsidR="00202381" w:rsidRDefault="00000000">
      <w:pPr>
        <w:pStyle w:val="a6"/>
        <w:ind w:firstLineChars="175" w:firstLine="422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表</w:t>
      </w:r>
      <w:r>
        <w:rPr>
          <w:rFonts w:hint="eastAsia"/>
          <w:b/>
          <w:bCs/>
          <w:sz w:val="24"/>
        </w:rPr>
        <w:t xml:space="preserve">3-3 </w:t>
      </w:r>
      <w:r>
        <w:rPr>
          <w:rFonts w:hint="eastAsia"/>
          <w:b/>
          <w:bCs/>
          <w:sz w:val="24"/>
        </w:rPr>
        <w:t>设备工具清单</w:t>
      </w:r>
    </w:p>
    <w:tbl>
      <w:tblPr>
        <w:tblStyle w:val="afb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6"/>
        <w:gridCol w:w="2458"/>
        <w:gridCol w:w="2492"/>
        <w:gridCol w:w="1177"/>
        <w:gridCol w:w="1535"/>
      </w:tblGrid>
      <w:tr w:rsidR="00202381" w14:paraId="40376A27" w14:textId="77777777">
        <w:trPr>
          <w:trHeight w:val="587"/>
        </w:trPr>
        <w:tc>
          <w:tcPr>
            <w:tcW w:w="866" w:type="dxa"/>
            <w:vAlign w:val="center"/>
          </w:tcPr>
          <w:p w14:paraId="775B6F60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458" w:type="dxa"/>
            <w:vAlign w:val="center"/>
          </w:tcPr>
          <w:p w14:paraId="09CCC06C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物料名称</w:t>
            </w:r>
          </w:p>
        </w:tc>
        <w:tc>
          <w:tcPr>
            <w:tcW w:w="2492" w:type="dxa"/>
            <w:vAlign w:val="center"/>
          </w:tcPr>
          <w:p w14:paraId="0EFE9D2B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规格型号</w:t>
            </w:r>
          </w:p>
        </w:tc>
        <w:tc>
          <w:tcPr>
            <w:tcW w:w="1177" w:type="dxa"/>
            <w:vAlign w:val="center"/>
          </w:tcPr>
          <w:p w14:paraId="58E03B5C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单位</w:t>
            </w:r>
          </w:p>
        </w:tc>
        <w:tc>
          <w:tcPr>
            <w:tcW w:w="1535" w:type="dxa"/>
            <w:vAlign w:val="center"/>
          </w:tcPr>
          <w:p w14:paraId="2D520FDD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用量</w:t>
            </w:r>
          </w:p>
        </w:tc>
      </w:tr>
      <w:tr w:rsidR="00202381" w14:paraId="5FD8BC70" w14:textId="77777777">
        <w:trPr>
          <w:trHeight w:val="567"/>
        </w:trPr>
        <w:tc>
          <w:tcPr>
            <w:tcW w:w="866" w:type="dxa"/>
            <w:vAlign w:val="center"/>
          </w:tcPr>
          <w:p w14:paraId="28F01DFB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58" w:type="dxa"/>
            <w:vAlign w:val="center"/>
          </w:tcPr>
          <w:p w14:paraId="1EBAE86C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博士角磨机</w:t>
            </w:r>
          </w:p>
        </w:tc>
        <w:tc>
          <w:tcPr>
            <w:tcW w:w="2492" w:type="dxa"/>
            <w:vAlign w:val="center"/>
          </w:tcPr>
          <w:p w14:paraId="03734098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CWS14-150C1</w:t>
            </w:r>
          </w:p>
        </w:tc>
        <w:tc>
          <w:tcPr>
            <w:tcW w:w="1177" w:type="dxa"/>
            <w:vAlign w:val="center"/>
          </w:tcPr>
          <w:p w14:paraId="7781B406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45E43BD9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:rsidR="00202381" w14:paraId="04D23A85" w14:textId="77777777">
        <w:trPr>
          <w:trHeight w:val="567"/>
        </w:trPr>
        <w:tc>
          <w:tcPr>
            <w:tcW w:w="866" w:type="dxa"/>
            <w:vAlign w:val="center"/>
          </w:tcPr>
          <w:p w14:paraId="18C1EEE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458" w:type="dxa"/>
            <w:vAlign w:val="center"/>
          </w:tcPr>
          <w:p w14:paraId="62F6E211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电子秤</w:t>
            </w:r>
          </w:p>
        </w:tc>
        <w:tc>
          <w:tcPr>
            <w:tcW w:w="2492" w:type="dxa"/>
            <w:vAlign w:val="center"/>
          </w:tcPr>
          <w:p w14:paraId="344B9153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5Kg</w:t>
            </w:r>
          </w:p>
        </w:tc>
        <w:tc>
          <w:tcPr>
            <w:tcW w:w="1177" w:type="dxa"/>
            <w:vAlign w:val="center"/>
          </w:tcPr>
          <w:p w14:paraId="5212ED4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3B2490C2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:rsidR="00202381" w14:paraId="4D7FB873" w14:textId="77777777">
        <w:trPr>
          <w:trHeight w:val="567"/>
        </w:trPr>
        <w:tc>
          <w:tcPr>
            <w:tcW w:w="866" w:type="dxa"/>
            <w:vAlign w:val="center"/>
          </w:tcPr>
          <w:p w14:paraId="101BC434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458" w:type="dxa"/>
            <w:vAlign w:val="center"/>
          </w:tcPr>
          <w:p w14:paraId="1442C819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电吹风</w:t>
            </w:r>
          </w:p>
        </w:tc>
        <w:tc>
          <w:tcPr>
            <w:tcW w:w="2492" w:type="dxa"/>
            <w:vAlign w:val="center"/>
          </w:tcPr>
          <w:p w14:paraId="61032C5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750W</w:t>
            </w:r>
          </w:p>
        </w:tc>
        <w:tc>
          <w:tcPr>
            <w:tcW w:w="1177" w:type="dxa"/>
            <w:vAlign w:val="center"/>
          </w:tcPr>
          <w:p w14:paraId="51C7F2F8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7EC1023C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:rsidR="00202381" w14:paraId="45AEC427" w14:textId="77777777">
        <w:trPr>
          <w:trHeight w:val="567"/>
        </w:trPr>
        <w:tc>
          <w:tcPr>
            <w:tcW w:w="866" w:type="dxa"/>
            <w:vAlign w:val="center"/>
          </w:tcPr>
          <w:p w14:paraId="37D3E8F9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458" w:type="dxa"/>
            <w:vAlign w:val="center"/>
          </w:tcPr>
          <w:p w14:paraId="579D6016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美工刀</w:t>
            </w:r>
          </w:p>
        </w:tc>
        <w:tc>
          <w:tcPr>
            <w:tcW w:w="2492" w:type="dxa"/>
            <w:vAlign w:val="center"/>
          </w:tcPr>
          <w:p w14:paraId="4B7C1EB5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177" w:type="dxa"/>
            <w:vAlign w:val="center"/>
          </w:tcPr>
          <w:p w14:paraId="73B2E31D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30BFB5D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:rsidR="00202381" w14:paraId="362C93AC" w14:textId="77777777">
        <w:trPr>
          <w:trHeight w:val="567"/>
        </w:trPr>
        <w:tc>
          <w:tcPr>
            <w:tcW w:w="866" w:type="dxa"/>
            <w:vAlign w:val="center"/>
          </w:tcPr>
          <w:p w14:paraId="5CA7F2F8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2458" w:type="dxa"/>
            <w:vAlign w:val="center"/>
          </w:tcPr>
          <w:p w14:paraId="3220F60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巴士硬度计</w:t>
            </w:r>
          </w:p>
        </w:tc>
        <w:tc>
          <w:tcPr>
            <w:tcW w:w="2492" w:type="dxa"/>
            <w:vAlign w:val="center"/>
          </w:tcPr>
          <w:p w14:paraId="358B2D88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CWS14-150C1</w:t>
            </w:r>
          </w:p>
        </w:tc>
        <w:tc>
          <w:tcPr>
            <w:tcW w:w="1177" w:type="dxa"/>
            <w:vAlign w:val="center"/>
          </w:tcPr>
          <w:p w14:paraId="375E7CB8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3EE36F2B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</w:tbl>
    <w:p w14:paraId="6729F929" w14:textId="77777777" w:rsidR="00202381" w:rsidRDefault="00202381">
      <w:pPr>
        <w:pStyle w:val="a6"/>
      </w:pPr>
    </w:p>
    <w:p w14:paraId="50488544" w14:textId="77777777" w:rsidR="00202381" w:rsidRDefault="00000000">
      <w:pPr>
        <w:pStyle w:val="2"/>
        <w:rPr>
          <w:b/>
          <w:bCs/>
        </w:rPr>
      </w:pPr>
      <w:r>
        <w:rPr>
          <w:rFonts w:hint="eastAsia"/>
          <w:b/>
          <w:bCs/>
        </w:rPr>
        <w:t xml:space="preserve">3.4 </w:t>
      </w:r>
      <w:r>
        <w:rPr>
          <w:rFonts w:hint="eastAsia"/>
          <w:b/>
          <w:bCs/>
        </w:rPr>
        <w:t>劳保用品</w:t>
      </w:r>
    </w:p>
    <w:p w14:paraId="092D66B6" w14:textId="77777777" w:rsidR="00202381" w:rsidRDefault="00000000">
      <w:pPr>
        <w:spacing w:line="360" w:lineRule="auto"/>
        <w:ind w:left="8" w:firstLineChars="171" w:firstLine="410"/>
        <w:jc w:val="left"/>
        <w:rPr>
          <w:sz w:val="24"/>
        </w:rPr>
      </w:pPr>
      <w:r>
        <w:rPr>
          <w:rFonts w:hint="eastAsia"/>
          <w:sz w:val="24"/>
        </w:rPr>
        <w:t>本次维修需要使用的劳保用品如表</w:t>
      </w:r>
      <w:r>
        <w:rPr>
          <w:rFonts w:hint="eastAsia"/>
          <w:sz w:val="24"/>
        </w:rPr>
        <w:t>3-4</w:t>
      </w:r>
      <w:r>
        <w:rPr>
          <w:rFonts w:hint="eastAsia"/>
          <w:sz w:val="24"/>
        </w:rPr>
        <w:t>所示：</w:t>
      </w:r>
    </w:p>
    <w:p w14:paraId="2DCA01E6" w14:textId="77777777" w:rsidR="00202381" w:rsidRDefault="00000000">
      <w:pPr>
        <w:pStyle w:val="a6"/>
        <w:ind w:firstLineChars="175" w:firstLine="422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表</w:t>
      </w:r>
      <w:r>
        <w:rPr>
          <w:rFonts w:hint="eastAsia"/>
          <w:b/>
          <w:bCs/>
          <w:sz w:val="24"/>
        </w:rPr>
        <w:t xml:space="preserve">3-4 </w:t>
      </w:r>
      <w:r>
        <w:rPr>
          <w:rFonts w:hint="eastAsia"/>
          <w:b/>
          <w:bCs/>
          <w:sz w:val="24"/>
        </w:rPr>
        <w:t>劳保用品清单</w:t>
      </w:r>
    </w:p>
    <w:tbl>
      <w:tblPr>
        <w:tblStyle w:val="afb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6"/>
        <w:gridCol w:w="2458"/>
        <w:gridCol w:w="2492"/>
        <w:gridCol w:w="1177"/>
        <w:gridCol w:w="1535"/>
      </w:tblGrid>
      <w:tr w:rsidR="00202381" w14:paraId="528B1A38" w14:textId="77777777">
        <w:trPr>
          <w:trHeight w:val="692"/>
        </w:trPr>
        <w:tc>
          <w:tcPr>
            <w:tcW w:w="866" w:type="dxa"/>
            <w:vAlign w:val="center"/>
          </w:tcPr>
          <w:p w14:paraId="39B7ADB8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458" w:type="dxa"/>
            <w:vAlign w:val="center"/>
          </w:tcPr>
          <w:p w14:paraId="56904B87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物料名称</w:t>
            </w:r>
          </w:p>
        </w:tc>
        <w:tc>
          <w:tcPr>
            <w:tcW w:w="2492" w:type="dxa"/>
            <w:vAlign w:val="center"/>
          </w:tcPr>
          <w:p w14:paraId="78AE5228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规格型号</w:t>
            </w:r>
          </w:p>
        </w:tc>
        <w:tc>
          <w:tcPr>
            <w:tcW w:w="1177" w:type="dxa"/>
            <w:vAlign w:val="center"/>
          </w:tcPr>
          <w:p w14:paraId="5292B9BF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单位</w:t>
            </w:r>
          </w:p>
        </w:tc>
        <w:tc>
          <w:tcPr>
            <w:tcW w:w="1535" w:type="dxa"/>
            <w:vAlign w:val="center"/>
          </w:tcPr>
          <w:p w14:paraId="61ECBFE8" w14:textId="77777777" w:rsidR="00202381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用量</w:t>
            </w:r>
          </w:p>
        </w:tc>
      </w:tr>
      <w:tr w:rsidR="00202381" w14:paraId="0591C805" w14:textId="77777777">
        <w:trPr>
          <w:trHeight w:val="567"/>
        </w:trPr>
        <w:tc>
          <w:tcPr>
            <w:tcW w:w="866" w:type="dxa"/>
            <w:vAlign w:val="center"/>
          </w:tcPr>
          <w:p w14:paraId="3D79C89C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58" w:type="dxa"/>
            <w:vAlign w:val="center"/>
          </w:tcPr>
          <w:p w14:paraId="0411E297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纱手套</w:t>
            </w:r>
          </w:p>
        </w:tc>
        <w:tc>
          <w:tcPr>
            <w:tcW w:w="2492" w:type="dxa"/>
            <w:vAlign w:val="center"/>
          </w:tcPr>
          <w:p w14:paraId="3D2E6D22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177" w:type="dxa"/>
            <w:vAlign w:val="center"/>
          </w:tcPr>
          <w:p w14:paraId="391D869F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3CC2505D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</w:tr>
      <w:tr w:rsidR="00202381" w14:paraId="4BF6E493" w14:textId="77777777">
        <w:trPr>
          <w:trHeight w:val="567"/>
        </w:trPr>
        <w:tc>
          <w:tcPr>
            <w:tcW w:w="866" w:type="dxa"/>
            <w:vAlign w:val="center"/>
          </w:tcPr>
          <w:p w14:paraId="44B31F3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458" w:type="dxa"/>
            <w:vAlign w:val="center"/>
          </w:tcPr>
          <w:p w14:paraId="26C05732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乳胶手套</w:t>
            </w:r>
          </w:p>
        </w:tc>
        <w:tc>
          <w:tcPr>
            <w:tcW w:w="2492" w:type="dxa"/>
            <w:vAlign w:val="center"/>
          </w:tcPr>
          <w:p w14:paraId="3BDDDC13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177" w:type="dxa"/>
            <w:vAlign w:val="center"/>
          </w:tcPr>
          <w:p w14:paraId="4950A69C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3614831E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</w:tr>
      <w:tr w:rsidR="00202381" w14:paraId="3FD72AB0" w14:textId="77777777">
        <w:trPr>
          <w:trHeight w:val="567"/>
        </w:trPr>
        <w:tc>
          <w:tcPr>
            <w:tcW w:w="866" w:type="dxa"/>
            <w:vAlign w:val="center"/>
          </w:tcPr>
          <w:p w14:paraId="59ABAA9A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458" w:type="dxa"/>
            <w:vAlign w:val="center"/>
          </w:tcPr>
          <w:p w14:paraId="29BCAF9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工作服</w:t>
            </w:r>
          </w:p>
        </w:tc>
        <w:tc>
          <w:tcPr>
            <w:tcW w:w="2492" w:type="dxa"/>
            <w:vAlign w:val="center"/>
          </w:tcPr>
          <w:p w14:paraId="46A7E414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静电服</w:t>
            </w:r>
          </w:p>
        </w:tc>
        <w:tc>
          <w:tcPr>
            <w:tcW w:w="1177" w:type="dxa"/>
            <w:vAlign w:val="center"/>
          </w:tcPr>
          <w:p w14:paraId="31E5B905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54F7C1EB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</w:tr>
      <w:tr w:rsidR="00202381" w14:paraId="2EA12443" w14:textId="77777777">
        <w:trPr>
          <w:trHeight w:val="567"/>
        </w:trPr>
        <w:tc>
          <w:tcPr>
            <w:tcW w:w="866" w:type="dxa"/>
            <w:vAlign w:val="center"/>
          </w:tcPr>
          <w:p w14:paraId="3C8D855E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458" w:type="dxa"/>
            <w:vAlign w:val="center"/>
          </w:tcPr>
          <w:p w14:paraId="1C42426A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防尘眼镜</w:t>
            </w:r>
          </w:p>
        </w:tc>
        <w:tc>
          <w:tcPr>
            <w:tcW w:w="2492" w:type="dxa"/>
            <w:vAlign w:val="center"/>
          </w:tcPr>
          <w:p w14:paraId="34FA9920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177" w:type="dxa"/>
            <w:vAlign w:val="center"/>
          </w:tcPr>
          <w:p w14:paraId="0CD13872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516F1C65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:rsidR="00202381" w14:paraId="3187B4B9" w14:textId="77777777">
        <w:trPr>
          <w:trHeight w:val="567"/>
        </w:trPr>
        <w:tc>
          <w:tcPr>
            <w:tcW w:w="866" w:type="dxa"/>
            <w:vAlign w:val="center"/>
          </w:tcPr>
          <w:p w14:paraId="76F8E272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2458" w:type="dxa"/>
            <w:vAlign w:val="center"/>
          </w:tcPr>
          <w:p w14:paraId="451433E3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防尘口罩</w:t>
            </w:r>
          </w:p>
        </w:tc>
        <w:tc>
          <w:tcPr>
            <w:tcW w:w="2492" w:type="dxa"/>
            <w:vAlign w:val="center"/>
          </w:tcPr>
          <w:p w14:paraId="33176AB3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3M</w:t>
            </w:r>
          </w:p>
        </w:tc>
        <w:tc>
          <w:tcPr>
            <w:tcW w:w="1177" w:type="dxa"/>
            <w:vAlign w:val="center"/>
          </w:tcPr>
          <w:p w14:paraId="246529B3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EA</w:t>
            </w:r>
          </w:p>
        </w:tc>
        <w:tc>
          <w:tcPr>
            <w:tcW w:w="1535" w:type="dxa"/>
            <w:vAlign w:val="center"/>
          </w:tcPr>
          <w:p w14:paraId="57FD753E" w14:textId="77777777" w:rsidR="0020238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</w:tr>
    </w:tbl>
    <w:p w14:paraId="3E2CF7F2" w14:textId="77777777" w:rsidR="00202381" w:rsidRDefault="00202381">
      <w:pPr>
        <w:pStyle w:val="a6"/>
      </w:pPr>
    </w:p>
    <w:bookmarkEnd w:id="0"/>
    <w:p w14:paraId="5E30D77A" w14:textId="77777777" w:rsidR="00202381" w:rsidRDefault="00202381">
      <w:pPr>
        <w:rPr>
          <w:rFonts w:ascii="宋体" w:hAnsi="宋体" w:cs="宋体"/>
          <w:sz w:val="24"/>
          <w:lang w:val="zh-CN"/>
        </w:rPr>
      </w:pPr>
    </w:p>
    <w:sectPr w:rsidR="00202381">
      <w:footerReference w:type="default" r:id="rId16"/>
      <w:pgSz w:w="11906" w:h="16838"/>
      <w:pgMar w:top="1440" w:right="1797" w:bottom="851" w:left="1797" w:header="777" w:footer="41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3B4349" w14:textId="77777777" w:rsidR="008279F5" w:rsidRDefault="008279F5">
      <w:r>
        <w:separator/>
      </w:r>
    </w:p>
  </w:endnote>
  <w:endnote w:type="continuationSeparator" w:id="0">
    <w:p w14:paraId="47777B11" w14:textId="77777777" w:rsidR="008279F5" w:rsidRDefault="00827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公文小标宋">
    <w:altName w:val="宋体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43" w:type="pct"/>
      <w:tblBorders>
        <w:top w:val="single" w:sz="12" w:space="0" w:color="00539E"/>
        <w:insideH w:val="single" w:sz="4" w:space="0" w:color="auto"/>
      </w:tblBorders>
      <w:tblLook w:val="04A0" w:firstRow="1" w:lastRow="0" w:firstColumn="1" w:lastColumn="0" w:noHBand="0" w:noVBand="1"/>
    </w:tblPr>
    <w:tblGrid>
      <w:gridCol w:w="3993"/>
      <w:gridCol w:w="2167"/>
      <w:gridCol w:w="3779"/>
    </w:tblGrid>
    <w:tr w:rsidR="00202381" w14:paraId="1850B8D5" w14:textId="77777777">
      <w:tc>
        <w:tcPr>
          <w:tcW w:w="2009" w:type="pct"/>
          <w:shd w:val="clear" w:color="auto" w:fill="auto"/>
          <w:vAlign w:val="center"/>
        </w:tcPr>
        <w:p w14:paraId="14C675F2" w14:textId="77777777" w:rsidR="00202381" w:rsidRDefault="00000000">
          <w:pPr>
            <w:pStyle w:val="af4"/>
            <w:spacing w:line="240" w:lineRule="atLeast"/>
            <w:ind w:rightChars="-50" w:right="-105"/>
            <w:jc w:val="both"/>
            <w:rPr>
              <w:rStyle w:val="afd"/>
              <w:rFonts w:ascii="仿宋_GB2312" w:eastAsia="仿宋_GB2312" w:hAnsi="宋体"/>
              <w:b/>
              <w:sz w:val="21"/>
              <w:szCs w:val="21"/>
            </w:rPr>
          </w:pPr>
          <w:r>
            <w:rPr>
              <w:rFonts w:ascii="仿宋_GB2312" w:eastAsia="仿宋_GB2312" w:hint="eastAsia"/>
              <w:b/>
              <w:sz w:val="21"/>
              <w:szCs w:val="21"/>
            </w:rPr>
            <w:t>中车时代下属部门或业务主体的名称</w:t>
          </w:r>
        </w:p>
      </w:tc>
      <w:tc>
        <w:tcPr>
          <w:tcW w:w="1090" w:type="pct"/>
          <w:shd w:val="clear" w:color="auto" w:fill="auto"/>
          <w:vAlign w:val="center"/>
        </w:tcPr>
        <w:p w14:paraId="1CA77CE3" w14:textId="77777777" w:rsidR="00202381" w:rsidRDefault="00000000">
          <w:pPr>
            <w:pStyle w:val="af4"/>
            <w:spacing w:line="240" w:lineRule="atLeast"/>
            <w:ind w:leftChars="-51" w:left="-107" w:rightChars="-51" w:right="-107"/>
            <w:jc w:val="center"/>
            <w:rPr>
              <w:rStyle w:val="afd"/>
              <w:rFonts w:ascii="仿宋_GB2312" w:eastAsia="仿宋_GB2312" w:hAnsi="宋体"/>
              <w:b/>
              <w:sz w:val="24"/>
              <w:szCs w:val="24"/>
            </w:rPr>
          </w:pPr>
          <w:r>
            <w:rPr>
              <w:rStyle w:val="afd"/>
              <w:b/>
            </w:rPr>
            <w:fldChar w:fldCharType="begin"/>
          </w:r>
          <w:r>
            <w:rPr>
              <w:rStyle w:val="afd"/>
              <w:b/>
            </w:rPr>
            <w:instrText xml:space="preserve"> PAGE </w:instrText>
          </w:r>
          <w:r>
            <w:rPr>
              <w:rStyle w:val="afd"/>
              <w:b/>
            </w:rPr>
            <w:fldChar w:fldCharType="separate"/>
          </w:r>
          <w:r>
            <w:rPr>
              <w:rStyle w:val="afd"/>
              <w:b/>
            </w:rPr>
            <w:t>II</w:t>
          </w:r>
          <w:r>
            <w:rPr>
              <w:rStyle w:val="afd"/>
              <w:b/>
            </w:rPr>
            <w:fldChar w:fldCharType="end"/>
          </w:r>
        </w:p>
      </w:tc>
      <w:tc>
        <w:tcPr>
          <w:tcW w:w="1902" w:type="pct"/>
          <w:shd w:val="clear" w:color="auto" w:fill="auto"/>
          <w:vAlign w:val="center"/>
        </w:tcPr>
        <w:p w14:paraId="606EDE3D" w14:textId="77777777" w:rsidR="00202381" w:rsidRDefault="00202381">
          <w:pPr>
            <w:pStyle w:val="af4"/>
            <w:tabs>
              <w:tab w:val="left" w:pos="3684"/>
            </w:tabs>
            <w:spacing w:line="240" w:lineRule="atLeast"/>
            <w:ind w:rightChars="-10" w:right="-21"/>
            <w:rPr>
              <w:rStyle w:val="afd"/>
              <w:rFonts w:ascii="仿宋_GB2312" w:eastAsia="仿宋_GB2312" w:hAnsi="宋体"/>
              <w:b/>
              <w:sz w:val="21"/>
              <w:szCs w:val="21"/>
            </w:rPr>
          </w:pPr>
        </w:p>
      </w:tc>
    </w:tr>
  </w:tbl>
  <w:p w14:paraId="6BCF81B8" w14:textId="77777777" w:rsidR="00202381" w:rsidRDefault="0020238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12" w:space="0" w:color="00529E"/>
      </w:tblBorders>
      <w:tblLook w:val="04A0" w:firstRow="1" w:lastRow="0" w:firstColumn="1" w:lastColumn="0" w:noHBand="0" w:noVBand="1"/>
    </w:tblPr>
    <w:tblGrid>
      <w:gridCol w:w="2448"/>
      <w:gridCol w:w="5039"/>
      <w:gridCol w:w="2367"/>
    </w:tblGrid>
    <w:tr w:rsidR="00202381" w14:paraId="70C80762" w14:textId="77777777">
      <w:tc>
        <w:tcPr>
          <w:tcW w:w="1242" w:type="pct"/>
          <w:shd w:val="clear" w:color="auto" w:fill="auto"/>
          <w:vAlign w:val="center"/>
        </w:tcPr>
        <w:p w14:paraId="10BF880C" w14:textId="77777777" w:rsidR="00202381" w:rsidRDefault="00202381">
          <w:pPr>
            <w:pStyle w:val="af4"/>
            <w:spacing w:line="240" w:lineRule="atLeast"/>
            <w:jc w:val="both"/>
            <w:rPr>
              <w:rStyle w:val="afd"/>
              <w:rFonts w:ascii="仿宋_GB2312" w:eastAsia="仿宋_GB2312" w:hAnsi="宋体"/>
              <w:b/>
            </w:rPr>
          </w:pPr>
        </w:p>
      </w:tc>
      <w:tc>
        <w:tcPr>
          <w:tcW w:w="2557" w:type="pct"/>
          <w:shd w:val="clear" w:color="auto" w:fill="auto"/>
          <w:vAlign w:val="center"/>
        </w:tcPr>
        <w:p w14:paraId="1ED2F327" w14:textId="77777777" w:rsidR="00202381" w:rsidRDefault="00202381">
          <w:pPr>
            <w:pStyle w:val="af4"/>
            <w:spacing w:line="240" w:lineRule="atLeast"/>
            <w:jc w:val="center"/>
            <w:rPr>
              <w:rStyle w:val="afd"/>
              <w:rFonts w:ascii="仿宋_GB2312" w:eastAsia="仿宋_GB2312" w:hAnsi="宋体"/>
              <w:b/>
              <w:sz w:val="24"/>
              <w:szCs w:val="24"/>
            </w:rPr>
          </w:pPr>
        </w:p>
      </w:tc>
      <w:tc>
        <w:tcPr>
          <w:tcW w:w="1201" w:type="pct"/>
          <w:shd w:val="clear" w:color="auto" w:fill="auto"/>
          <w:vAlign w:val="center"/>
        </w:tcPr>
        <w:p w14:paraId="1DC6DAE3" w14:textId="77777777" w:rsidR="00202381" w:rsidRDefault="00000000">
          <w:pPr>
            <w:pStyle w:val="af4"/>
            <w:spacing w:line="240" w:lineRule="atLeast"/>
            <w:rPr>
              <w:rStyle w:val="afd"/>
              <w:rFonts w:ascii="仿宋_GB2312" w:eastAsia="仿宋_GB2312" w:hAnsi="宋体"/>
              <w:b/>
              <w:sz w:val="24"/>
              <w:szCs w:val="24"/>
            </w:rPr>
          </w:pPr>
          <w:r>
            <w:rPr>
              <w:rStyle w:val="afd"/>
              <w:rFonts w:ascii="仿宋_GB2312" w:eastAsia="仿宋_GB2312" w:hAnsi="宋体" w:hint="eastAsia"/>
              <w:b/>
              <w:sz w:val="24"/>
              <w:szCs w:val="24"/>
            </w:rPr>
            <w:fldChar w:fldCharType="begin"/>
          </w:r>
          <w:r>
            <w:rPr>
              <w:rStyle w:val="afd"/>
              <w:rFonts w:ascii="仿宋_GB2312" w:eastAsia="仿宋_GB2312" w:hAnsi="宋体" w:hint="eastAsia"/>
              <w:b/>
              <w:sz w:val="24"/>
              <w:szCs w:val="24"/>
            </w:rPr>
            <w:instrText xml:space="preserve"> PAGE </w:instrText>
          </w:r>
          <w:r>
            <w:rPr>
              <w:rStyle w:val="afd"/>
              <w:rFonts w:ascii="仿宋_GB2312" w:eastAsia="仿宋_GB2312" w:hAnsi="宋体" w:hint="eastAsia"/>
              <w:b/>
              <w:sz w:val="24"/>
              <w:szCs w:val="24"/>
            </w:rPr>
            <w:fldChar w:fldCharType="separate"/>
          </w:r>
          <w:r>
            <w:rPr>
              <w:rStyle w:val="afd"/>
              <w:rFonts w:ascii="仿宋_GB2312" w:eastAsia="仿宋_GB2312" w:hAnsi="宋体"/>
              <w:b/>
              <w:sz w:val="24"/>
              <w:szCs w:val="24"/>
            </w:rPr>
            <w:t>2</w:t>
          </w:r>
          <w:r>
            <w:rPr>
              <w:rStyle w:val="afd"/>
              <w:rFonts w:ascii="仿宋_GB2312" w:eastAsia="仿宋_GB2312" w:hAnsi="宋体" w:hint="eastAsia"/>
              <w:b/>
              <w:sz w:val="24"/>
              <w:szCs w:val="24"/>
            </w:rPr>
            <w:fldChar w:fldCharType="end"/>
          </w:r>
        </w:p>
      </w:tc>
    </w:tr>
  </w:tbl>
  <w:p w14:paraId="44D04166" w14:textId="77777777" w:rsidR="00202381" w:rsidRDefault="00202381">
    <w:pPr>
      <w:pStyle w:val="af4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6D52C" w14:textId="77777777" w:rsidR="00202381" w:rsidRDefault="00202381">
    <w:pPr>
      <w:pStyle w:val="af4"/>
      <w:spacing w:before="160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6BDE8A" w14:textId="77777777" w:rsidR="00202381" w:rsidRDefault="00000000">
    <w:pPr>
      <w:pStyle w:val="af4"/>
      <w:spacing w:before="120" w:after="12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66450A27" w14:textId="77777777" w:rsidR="00202381" w:rsidRDefault="00202381">
    <w:pPr>
      <w:pStyle w:val="af4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826277" w14:textId="77777777" w:rsidR="008279F5" w:rsidRDefault="008279F5">
      <w:r>
        <w:separator/>
      </w:r>
    </w:p>
  </w:footnote>
  <w:footnote w:type="continuationSeparator" w:id="0">
    <w:p w14:paraId="04B3F499" w14:textId="77777777" w:rsidR="008279F5" w:rsidRDefault="00827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290" w:type="pct"/>
      <w:shd w:val="clear" w:color="00FF00" w:fill="FFFFFF"/>
      <w:tblLook w:val="04A0" w:firstRow="1" w:lastRow="0" w:firstColumn="1" w:lastColumn="0" w:noHBand="0" w:noVBand="1"/>
    </w:tblPr>
    <w:tblGrid>
      <w:gridCol w:w="8510"/>
      <w:gridCol w:w="1916"/>
    </w:tblGrid>
    <w:tr w:rsidR="00202381" w14:paraId="72903686" w14:textId="77777777">
      <w:trPr>
        <w:trHeight w:val="217"/>
      </w:trPr>
      <w:tc>
        <w:tcPr>
          <w:tcW w:w="1790" w:type="pct"/>
          <w:shd w:val="clear" w:color="00FF00" w:fill="FFFFFF"/>
          <w:vAlign w:val="bottom"/>
        </w:tcPr>
        <w:tbl>
          <w:tblPr>
            <w:tblW w:w="8288" w:type="dxa"/>
            <w:tblInd w:w="6" w:type="dxa"/>
            <w:tblBorders>
              <w:bottom w:val="single" w:sz="12" w:space="0" w:color="00529E"/>
            </w:tblBorders>
            <w:shd w:val="clear" w:color="00FF00" w:fill="FFFFFF"/>
            <w:tblLook w:val="04A0" w:firstRow="1" w:lastRow="0" w:firstColumn="1" w:lastColumn="0" w:noHBand="0" w:noVBand="1"/>
          </w:tblPr>
          <w:tblGrid>
            <w:gridCol w:w="4626"/>
            <w:gridCol w:w="3662"/>
          </w:tblGrid>
          <w:tr w:rsidR="00202381" w14:paraId="4BA12AC9" w14:textId="77777777">
            <w:trPr>
              <w:trHeight w:val="153"/>
            </w:trPr>
            <w:tc>
              <w:tcPr>
                <w:tcW w:w="2790" w:type="pct"/>
                <w:shd w:val="clear" w:color="00FF00" w:fill="FFFFFF"/>
              </w:tcPr>
              <w:p w14:paraId="13AB1293" w14:textId="4125F42F" w:rsidR="00202381" w:rsidRDefault="00202381">
                <w:pPr>
                  <w:pStyle w:val="af6"/>
                </w:pPr>
              </w:p>
            </w:tc>
            <w:tc>
              <w:tcPr>
                <w:tcW w:w="2209" w:type="pct"/>
                <w:shd w:val="clear" w:color="00FF00" w:fill="FFFFFF"/>
                <w:vAlign w:val="bottom"/>
              </w:tcPr>
              <w:p w14:paraId="24F44FAB" w14:textId="77777777" w:rsidR="00202381" w:rsidRDefault="00000000">
                <w:pPr>
                  <w:pStyle w:val="af4"/>
                  <w:ind w:rightChars="-51" w:right="-107"/>
                  <w:rPr>
                    <w:rFonts w:ascii="黑体" w:eastAsia="黑体" w:hAnsi="Arial Black"/>
                    <w:sz w:val="21"/>
                    <w:szCs w:val="21"/>
                  </w:rPr>
                </w:pPr>
                <w:r>
                  <w:rPr>
                    <w:rFonts w:ascii="黑体" w:eastAsia="黑体" w:hAnsi="Arial Black" w:hint="eastAsia"/>
                    <w:sz w:val="21"/>
                    <w:szCs w:val="21"/>
                  </w:rPr>
                  <w:t>叶片维修方案</w:t>
                </w:r>
              </w:p>
            </w:tc>
          </w:tr>
        </w:tbl>
        <w:p w14:paraId="00F34ECB" w14:textId="77777777" w:rsidR="00202381" w:rsidRDefault="00202381">
          <w:pPr>
            <w:pStyle w:val="af6"/>
            <w:spacing w:before="120" w:line="0" w:lineRule="atLeast"/>
            <w:ind w:firstLine="480"/>
            <w:jc w:val="both"/>
            <w:rPr>
              <w:rFonts w:eastAsia="仿宋_GB2312"/>
              <w:b/>
              <w:color w:val="FF0000"/>
              <w:sz w:val="24"/>
              <w:szCs w:val="24"/>
            </w:rPr>
          </w:pPr>
        </w:p>
      </w:tc>
      <w:tc>
        <w:tcPr>
          <w:tcW w:w="3210" w:type="pct"/>
          <w:shd w:val="clear" w:color="00FF00" w:fill="FFFFFF"/>
          <w:vAlign w:val="center"/>
        </w:tcPr>
        <w:p w14:paraId="11227932" w14:textId="77777777" w:rsidR="00202381" w:rsidRDefault="00202381">
          <w:pPr>
            <w:pStyle w:val="af6"/>
            <w:spacing w:line="0" w:lineRule="atLeast"/>
            <w:ind w:left="879" w:firstLine="420"/>
            <w:jc w:val="right"/>
            <w:rPr>
              <w:rFonts w:eastAsia="仿宋_GB2312"/>
              <w:b/>
              <w:i/>
              <w:color w:val="FF0000"/>
              <w:sz w:val="21"/>
              <w:szCs w:val="21"/>
            </w:rPr>
          </w:pPr>
        </w:p>
      </w:tc>
    </w:tr>
  </w:tbl>
  <w:p w14:paraId="2188A356" w14:textId="77777777" w:rsidR="00202381" w:rsidRDefault="00202381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A614DD" w14:textId="77777777" w:rsidR="00202381" w:rsidRDefault="00202381">
    <w:pPr>
      <w:pStyle w:val="af6"/>
      <w:adjustRightInd w:val="0"/>
      <w:spacing w:line="240" w:lineRule="atLeast"/>
      <w:ind w:left="238" w:right="238"/>
    </w:pPr>
  </w:p>
  <w:p w14:paraId="0C7B4D5C" w14:textId="77777777" w:rsidR="00202381" w:rsidRDefault="00202381">
    <w:pPr>
      <w:pStyle w:val="af6"/>
      <w:spacing w:line="240" w:lineRule="atLeast"/>
      <w:ind w:right="240"/>
      <w:rPr>
        <w:rFonts w:eastAsia="仿宋_GB2312"/>
        <w:b/>
        <w:sz w:val="24"/>
        <w:szCs w:val="24"/>
      </w:rPr>
    </w:pPr>
  </w:p>
  <w:p w14:paraId="71538B8D" w14:textId="77777777" w:rsidR="00202381" w:rsidRDefault="00202381">
    <w:pPr>
      <w:pStyle w:val="af6"/>
      <w:spacing w:line="240" w:lineRule="atLeast"/>
      <w:ind w:right="240" w:firstLine="480"/>
      <w:rPr>
        <w:rFonts w:eastAsia="仿宋_GB2312"/>
        <w:b/>
        <w:sz w:val="24"/>
        <w:szCs w:val="24"/>
      </w:rPr>
    </w:pPr>
  </w:p>
  <w:p w14:paraId="2D1D84DA" w14:textId="303D9586" w:rsidR="00202381" w:rsidRDefault="00202381">
    <w:pPr>
      <w:pStyle w:val="af6"/>
      <w:spacing w:line="240" w:lineRule="atLeast"/>
      <w:ind w:left="240" w:right="240"/>
      <w:rPr>
        <w:rFonts w:eastAsia="仿宋_GB2312"/>
        <w:b/>
        <w:sz w:val="48"/>
        <w:szCs w:val="48"/>
      </w:rPr>
    </w:pPr>
  </w:p>
  <w:p w14:paraId="607E76EF" w14:textId="77777777" w:rsidR="00202381" w:rsidRDefault="00202381">
    <w:pPr>
      <w:pStyle w:val="af6"/>
      <w:adjustRightInd w:val="0"/>
      <w:spacing w:line="240" w:lineRule="atLeast"/>
      <w:ind w:left="238" w:right="238"/>
    </w:pPr>
  </w:p>
  <w:p w14:paraId="6EA5A38F" w14:textId="77777777" w:rsidR="00202381" w:rsidRDefault="00202381">
    <w:pPr>
      <w:pStyle w:val="af6"/>
      <w:spacing w:line="240" w:lineRule="atLeast"/>
      <w:ind w:right="240" w:firstLine="480"/>
      <w:rPr>
        <w:rFonts w:eastAsia="仿宋_GB2312"/>
        <w:b/>
        <w:sz w:val="24"/>
        <w:szCs w:val="24"/>
      </w:rPr>
    </w:pPr>
  </w:p>
  <w:p w14:paraId="6380A500" w14:textId="77777777" w:rsidR="00202381" w:rsidRDefault="00202381">
    <w:pPr>
      <w:pStyle w:val="af6"/>
      <w:spacing w:line="240" w:lineRule="atLeast"/>
      <w:ind w:right="240" w:firstLine="480"/>
      <w:rPr>
        <w:rFonts w:eastAsia="仿宋_GB2312"/>
        <w:b/>
        <w:sz w:val="24"/>
        <w:szCs w:val="24"/>
      </w:rPr>
    </w:pPr>
  </w:p>
  <w:p w14:paraId="5946DB2C" w14:textId="77777777" w:rsidR="00202381" w:rsidRDefault="00202381">
    <w:pPr>
      <w:pStyle w:val="af6"/>
      <w:spacing w:line="240" w:lineRule="atLeast"/>
      <w:ind w:right="240" w:firstLine="480"/>
      <w:jc w:val="right"/>
      <w:rPr>
        <w:rFonts w:ascii="方正公文小标宋" w:eastAsia="方正公文小标宋" w:hAnsi="方正公文小标宋" w:cs="方正公文小标宋"/>
        <w:bCs/>
        <w:sz w:val="21"/>
        <w:szCs w:val="21"/>
      </w:rPr>
    </w:pPr>
  </w:p>
  <w:p w14:paraId="0E530F96" w14:textId="3C80ABD7" w:rsidR="00202381" w:rsidRDefault="00B21297">
    <w:pPr>
      <w:pStyle w:val="af6"/>
      <w:spacing w:line="240" w:lineRule="atLeast"/>
      <w:ind w:right="240"/>
      <w:jc w:val="center"/>
      <w:rPr>
        <w:rFonts w:ascii="微软雅黑" w:eastAsia="微软雅黑" w:hAnsi="微软雅黑" w:cs="微软雅黑"/>
        <w:bCs/>
        <w:sz w:val="52"/>
        <w:szCs w:val="52"/>
      </w:rPr>
    </w:pPr>
    <w:r>
      <w:rPr>
        <w:rFonts w:ascii="微软雅黑" w:eastAsia="微软雅黑" w:hAnsi="微软雅黑" w:cs="微软雅黑" w:hint="eastAsia"/>
        <w:bCs/>
        <w:sz w:val="52"/>
        <w:szCs w:val="52"/>
      </w:rPr>
      <w:t>XX</w:t>
    </w:r>
    <w:r w:rsidR="00000000">
      <w:rPr>
        <w:rFonts w:ascii="微软雅黑" w:eastAsia="微软雅黑" w:hAnsi="微软雅黑" w:cs="微软雅黑" w:hint="eastAsia"/>
        <w:bCs/>
        <w:sz w:val="52"/>
        <w:szCs w:val="52"/>
      </w:rPr>
      <w:t>风场</w:t>
    </w:r>
  </w:p>
  <w:p w14:paraId="2389B6D9" w14:textId="3989FE8B" w:rsidR="00202381" w:rsidRDefault="00B21297">
    <w:pPr>
      <w:pStyle w:val="af6"/>
      <w:spacing w:line="240" w:lineRule="atLeast"/>
      <w:ind w:right="240"/>
      <w:jc w:val="center"/>
      <w:rPr>
        <w:rFonts w:ascii="微软雅黑" w:eastAsia="微软雅黑" w:hAnsi="微软雅黑" w:cs="微软雅黑"/>
        <w:bCs/>
        <w:sz w:val="52"/>
        <w:szCs w:val="52"/>
      </w:rPr>
    </w:pPr>
    <w:r>
      <w:rPr>
        <w:rFonts w:ascii="微软雅黑" w:eastAsia="微软雅黑" w:hAnsi="微软雅黑" w:cs="微软雅黑" w:hint="eastAsia"/>
        <w:bCs/>
        <w:sz w:val="52"/>
        <w:szCs w:val="52"/>
      </w:rPr>
      <w:t>XX</w:t>
    </w:r>
    <w:r w:rsidR="00000000">
      <w:rPr>
        <w:rFonts w:ascii="微软雅黑" w:eastAsia="微软雅黑" w:hAnsi="微软雅黑" w:cs="微软雅黑" w:hint="eastAsia"/>
        <w:bCs/>
        <w:sz w:val="52"/>
        <w:szCs w:val="52"/>
      </w:rPr>
      <w:t>叶片雷击损伤维修方案</w:t>
    </w:r>
  </w:p>
  <w:p w14:paraId="75387600" w14:textId="77777777" w:rsidR="00202381" w:rsidRDefault="00202381">
    <w:pPr>
      <w:pStyle w:val="af6"/>
      <w:spacing w:line="240" w:lineRule="atLeast"/>
      <w:ind w:left="240" w:right="240"/>
    </w:pPr>
  </w:p>
  <w:p w14:paraId="1213CFAB" w14:textId="77777777" w:rsidR="00202381" w:rsidRDefault="00202381">
    <w:pPr>
      <w:pStyle w:val="af6"/>
    </w:pPr>
  </w:p>
  <w:p w14:paraId="1D129BBB" w14:textId="77777777" w:rsidR="00202381" w:rsidRDefault="00202381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44" w:legacyIndent="0"/>
      <w:lvlJc w:val="left"/>
      <w:rPr>
        <w:i w:val="0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79102AD"/>
    <w:multiLevelType w:val="multilevel"/>
    <w:tmpl w:val="079102AD"/>
    <w:lvl w:ilvl="0">
      <w:start w:val="1"/>
      <w:numFmt w:val="decimal"/>
      <w:pStyle w:val="a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2" w15:restartNumberingAfterBreak="0">
    <w:nsid w:val="0AE367E9"/>
    <w:multiLevelType w:val="multilevel"/>
    <w:tmpl w:val="0AE367E9"/>
    <w:lvl w:ilvl="0">
      <w:start w:val="1"/>
      <w:numFmt w:val="none"/>
      <w:pStyle w:val="ZSE"/>
      <w:suff w:val="nothing"/>
      <w:lvlText w:val="%1示例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3" w15:restartNumberingAfterBreak="0">
    <w:nsid w:val="0DDE2B46"/>
    <w:multiLevelType w:val="multilevel"/>
    <w:tmpl w:val="0DDE2B46"/>
    <w:lvl w:ilvl="0">
      <w:start w:val="1"/>
      <w:numFmt w:val="lowerLetter"/>
      <w:pStyle w:val="ZSD"/>
      <w:suff w:val="nothing"/>
      <w:lvlText w:val="%1   "/>
      <w:lvlJc w:val="left"/>
      <w:pPr>
        <w:ind w:left="544" w:hanging="181"/>
      </w:pPr>
      <w:rPr>
        <w:rFonts w:ascii="宋体" w:eastAsia="宋体" w:hint="eastAsia"/>
        <w:b w:val="0"/>
        <w:i w:val="0"/>
        <w:sz w:val="24"/>
        <w:vertAlign w:val="superscript"/>
      </w:rPr>
    </w:lvl>
    <w:lvl w:ilvl="1">
      <w:start w:val="1"/>
      <w:numFmt w:val="lowerLetter"/>
      <w:lvlText w:val="%2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57"/>
        </w:tabs>
        <w:ind w:left="363" w:hanging="363"/>
      </w:pPr>
      <w:rPr>
        <w:rFonts w:hint="eastAsia"/>
      </w:rPr>
    </w:lvl>
  </w:abstractNum>
  <w:abstractNum w:abstractNumId="4" w15:restartNumberingAfterBreak="0">
    <w:nsid w:val="1DBF583A"/>
    <w:multiLevelType w:val="multilevel"/>
    <w:tmpl w:val="1DBF583A"/>
    <w:lvl w:ilvl="0">
      <w:start w:val="1"/>
      <w:numFmt w:val="decimal"/>
      <w:pStyle w:val="ZSE0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5" w15:restartNumberingAfterBreak="0">
    <w:nsid w:val="1FC91163"/>
    <w:multiLevelType w:val="multilevel"/>
    <w:tmpl w:val="1FC91163"/>
    <w:lvl w:ilvl="0">
      <w:start w:val="1"/>
      <w:numFmt w:val="decimal"/>
      <w:pStyle w:val="ZSC1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ZSC2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ZSC3"/>
      <w:suff w:val="nothing"/>
      <w:lvlText w:val="%1.%2.%3　"/>
      <w:lvlJc w:val="left"/>
      <w:pPr>
        <w:ind w:left="851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ZSC4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ZSC5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ZSC6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6" w15:restartNumberingAfterBreak="0">
    <w:nsid w:val="2A8F7113"/>
    <w:multiLevelType w:val="multilevel"/>
    <w:tmpl w:val="2A8F7113"/>
    <w:lvl w:ilvl="0">
      <w:start w:val="1"/>
      <w:numFmt w:val="upperLetter"/>
      <w:pStyle w:val="ZSH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ZSH0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7" w15:restartNumberingAfterBreak="0">
    <w:nsid w:val="2C5917C3"/>
    <w:multiLevelType w:val="multilevel"/>
    <w:tmpl w:val="2C5917C3"/>
    <w:lvl w:ilvl="0">
      <w:start w:val="1"/>
      <w:numFmt w:val="none"/>
      <w:pStyle w:val="ZSA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pStyle w:val="ZSB1"/>
      <w:lvlText w:val=""/>
      <w:lvlJc w:val="left"/>
      <w:pPr>
        <w:tabs>
          <w:tab w:val="left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ZSB2"/>
      <w:lvlText w:val=""/>
      <w:lvlJc w:val="left"/>
      <w:pPr>
        <w:tabs>
          <w:tab w:val="left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8" w15:restartNumberingAfterBreak="0">
    <w:nsid w:val="3949A81B"/>
    <w:multiLevelType w:val="singleLevel"/>
    <w:tmpl w:val="3949A81B"/>
    <w:lvl w:ilvl="0">
      <w:start w:val="3"/>
      <w:numFmt w:val="decimal"/>
      <w:suff w:val="space"/>
      <w:lvlText w:val="%1."/>
      <w:lvlJc w:val="left"/>
    </w:lvl>
  </w:abstractNum>
  <w:abstractNum w:abstractNumId="9" w15:restartNumberingAfterBreak="0">
    <w:nsid w:val="3D733618"/>
    <w:multiLevelType w:val="multilevel"/>
    <w:tmpl w:val="3D733618"/>
    <w:lvl w:ilvl="0">
      <w:start w:val="1"/>
      <w:numFmt w:val="decimal"/>
      <w:pStyle w:val="a0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10" w15:restartNumberingAfterBreak="0">
    <w:nsid w:val="44C50F90"/>
    <w:multiLevelType w:val="multilevel"/>
    <w:tmpl w:val="44C50F90"/>
    <w:lvl w:ilvl="0">
      <w:start w:val="1"/>
      <w:numFmt w:val="lowerLetter"/>
      <w:pStyle w:val="ZSB10"/>
      <w:lvlText w:val="%1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  <w:szCs w:val="21"/>
      </w:rPr>
    </w:lvl>
    <w:lvl w:ilvl="1">
      <w:start w:val="1"/>
      <w:numFmt w:val="decimal"/>
      <w:pStyle w:val="ZSB20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>
      <w:start w:val="1"/>
      <w:numFmt w:val="decimal"/>
      <w:pStyle w:val="ZSB3"/>
      <w:lvlText w:val="(%3)"/>
      <w:lvlJc w:val="left"/>
      <w:pPr>
        <w:tabs>
          <w:tab w:val="left" w:pos="0"/>
        </w:tabs>
        <w:ind w:left="1679" w:hanging="420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1" w15:restartNumberingAfterBreak="0">
    <w:nsid w:val="4624200F"/>
    <w:multiLevelType w:val="multilevel"/>
    <w:tmpl w:val="4624200F"/>
    <w:lvl w:ilvl="0">
      <w:start w:val="1"/>
      <w:numFmt w:val="decimal"/>
      <w:pStyle w:val="ZSD1"/>
      <w:lvlText w:val="%1）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 w15:restartNumberingAfterBreak="0">
    <w:nsid w:val="4B733A5F"/>
    <w:multiLevelType w:val="multilevel"/>
    <w:tmpl w:val="4B733A5F"/>
    <w:lvl w:ilvl="0">
      <w:start w:val="1"/>
      <w:numFmt w:val="decimal"/>
      <w:pStyle w:val="ZSE1"/>
      <w:suff w:val="nothing"/>
      <w:lvlText w:val="示例%1："/>
      <w:lvlJc w:val="left"/>
      <w:pPr>
        <w:ind w:left="0" w:firstLine="363"/>
      </w:pPr>
      <w:rPr>
        <w:rFonts w:ascii="黑体" w:eastAsia="黑体" w:hAnsi="Times New Roman" w:hint="eastAsia"/>
        <w:b w:val="0"/>
        <w:i w:val="0"/>
        <w:sz w:val="18"/>
        <w:szCs w:val="18"/>
        <w:vertAlign w:val="baseline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</w:abstractNum>
  <w:abstractNum w:abstractNumId="13" w15:restartNumberingAfterBreak="0">
    <w:nsid w:val="557C2AF5"/>
    <w:multiLevelType w:val="multilevel"/>
    <w:tmpl w:val="557C2AF5"/>
    <w:lvl w:ilvl="0">
      <w:start w:val="1"/>
      <w:numFmt w:val="decimal"/>
      <w:pStyle w:val="ZSD0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4" w15:restartNumberingAfterBreak="0">
    <w:nsid w:val="60B55DC2"/>
    <w:multiLevelType w:val="multilevel"/>
    <w:tmpl w:val="60B55DC2"/>
    <w:lvl w:ilvl="0">
      <w:start w:val="1"/>
      <w:numFmt w:val="upperLetter"/>
      <w:pStyle w:val="ZSH1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>
      <w:start w:val="1"/>
      <w:numFmt w:val="decimal"/>
      <w:pStyle w:val="ZSH2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5" w15:restartNumberingAfterBreak="0">
    <w:nsid w:val="646260FA"/>
    <w:multiLevelType w:val="multilevel"/>
    <w:tmpl w:val="646260FA"/>
    <w:lvl w:ilvl="0">
      <w:start w:val="1"/>
      <w:numFmt w:val="decimal"/>
      <w:pStyle w:val="ZSD2"/>
      <w:suff w:val="nothing"/>
      <w:lvlText w:val="表%1　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6" w15:restartNumberingAfterBreak="0">
    <w:nsid w:val="657D3FBC"/>
    <w:multiLevelType w:val="multilevel"/>
    <w:tmpl w:val="657D3FBC"/>
    <w:lvl w:ilvl="0">
      <w:start w:val="1"/>
      <w:numFmt w:val="upperLetter"/>
      <w:pStyle w:val="ZSF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ZSG1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ZSG2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ZSG3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ZSG4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ZSG5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ZSG6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7" w15:restartNumberingAfterBreak="0">
    <w:nsid w:val="67605E33"/>
    <w:multiLevelType w:val="singleLevel"/>
    <w:tmpl w:val="67605E33"/>
    <w:lvl w:ilvl="0">
      <w:start w:val="1"/>
      <w:numFmt w:val="decimal"/>
      <w:suff w:val="nothing"/>
      <w:lvlText w:val="%1）"/>
      <w:lvlJc w:val="left"/>
    </w:lvl>
  </w:abstractNum>
  <w:abstractNum w:abstractNumId="18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1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2">
      <w:start w:val="1"/>
      <w:numFmt w:val="decimal"/>
      <w:pStyle w:val="a2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3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9" w15:restartNumberingAfterBreak="0">
    <w:nsid w:val="6DBF04F4"/>
    <w:multiLevelType w:val="multilevel"/>
    <w:tmpl w:val="6DBF04F4"/>
    <w:lvl w:ilvl="0">
      <w:start w:val="1"/>
      <w:numFmt w:val="none"/>
      <w:pStyle w:val="a4"/>
      <w:suff w:val="nothing"/>
      <w:lvlText w:val="%1注："/>
      <w:lvlJc w:val="left"/>
      <w:pPr>
        <w:ind w:left="726" w:hanging="363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num w:numId="1" w16cid:durableId="581450528">
    <w:abstractNumId w:val="0"/>
  </w:num>
  <w:num w:numId="2" w16cid:durableId="923029734">
    <w:abstractNumId w:val="9"/>
  </w:num>
  <w:num w:numId="3" w16cid:durableId="335807386">
    <w:abstractNumId w:val="5"/>
  </w:num>
  <w:num w:numId="4" w16cid:durableId="1032267120">
    <w:abstractNumId w:val="7"/>
  </w:num>
  <w:num w:numId="5" w16cid:durableId="178355467">
    <w:abstractNumId w:val="2"/>
  </w:num>
  <w:num w:numId="6" w16cid:durableId="785153377">
    <w:abstractNumId w:val="10"/>
  </w:num>
  <w:num w:numId="7" w16cid:durableId="1170483919">
    <w:abstractNumId w:val="19"/>
  </w:num>
  <w:num w:numId="8" w16cid:durableId="1928537062">
    <w:abstractNumId w:val="1"/>
  </w:num>
  <w:num w:numId="9" w16cid:durableId="300498679">
    <w:abstractNumId w:val="12"/>
  </w:num>
  <w:num w:numId="10" w16cid:durableId="1942909168">
    <w:abstractNumId w:val="4"/>
  </w:num>
  <w:num w:numId="11" w16cid:durableId="1528905962">
    <w:abstractNumId w:val="16"/>
  </w:num>
  <w:num w:numId="12" w16cid:durableId="1762678654">
    <w:abstractNumId w:val="14"/>
  </w:num>
  <w:num w:numId="13" w16cid:durableId="1577283355">
    <w:abstractNumId w:val="11"/>
  </w:num>
  <w:num w:numId="14" w16cid:durableId="1525829311">
    <w:abstractNumId w:val="6"/>
  </w:num>
  <w:num w:numId="15" w16cid:durableId="975260149">
    <w:abstractNumId w:val="3"/>
  </w:num>
  <w:num w:numId="16" w16cid:durableId="265887491">
    <w:abstractNumId w:val="15"/>
  </w:num>
  <w:num w:numId="17" w16cid:durableId="1606424847">
    <w:abstractNumId w:val="13"/>
  </w:num>
  <w:num w:numId="18" w16cid:durableId="307321875">
    <w:abstractNumId w:val="18"/>
  </w:num>
  <w:num w:numId="19" w16cid:durableId="650405277">
    <w:abstractNumId w:val="17"/>
  </w:num>
  <w:num w:numId="20" w16cid:durableId="15213164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0B6F"/>
    <w:rsid w:val="00000244"/>
    <w:rsid w:val="0000185F"/>
    <w:rsid w:val="00002066"/>
    <w:rsid w:val="000033C2"/>
    <w:rsid w:val="000037A5"/>
    <w:rsid w:val="00004C77"/>
    <w:rsid w:val="00005855"/>
    <w:rsid w:val="0000586F"/>
    <w:rsid w:val="00005D4F"/>
    <w:rsid w:val="00006A26"/>
    <w:rsid w:val="00006AC3"/>
    <w:rsid w:val="00006F2C"/>
    <w:rsid w:val="0001056B"/>
    <w:rsid w:val="00013D86"/>
    <w:rsid w:val="00013E02"/>
    <w:rsid w:val="00014466"/>
    <w:rsid w:val="00017611"/>
    <w:rsid w:val="00020553"/>
    <w:rsid w:val="0002143C"/>
    <w:rsid w:val="000233AB"/>
    <w:rsid w:val="0002439E"/>
    <w:rsid w:val="00024A8F"/>
    <w:rsid w:val="00024AB8"/>
    <w:rsid w:val="00024D4F"/>
    <w:rsid w:val="000250D7"/>
    <w:rsid w:val="00025A65"/>
    <w:rsid w:val="00025D73"/>
    <w:rsid w:val="00026685"/>
    <w:rsid w:val="00026C31"/>
    <w:rsid w:val="0002708F"/>
    <w:rsid w:val="00027280"/>
    <w:rsid w:val="0002783D"/>
    <w:rsid w:val="00027D02"/>
    <w:rsid w:val="00031B08"/>
    <w:rsid w:val="000320A7"/>
    <w:rsid w:val="000352BB"/>
    <w:rsid w:val="00035925"/>
    <w:rsid w:val="000405E9"/>
    <w:rsid w:val="00045CE9"/>
    <w:rsid w:val="000466D3"/>
    <w:rsid w:val="00055FE9"/>
    <w:rsid w:val="00067552"/>
    <w:rsid w:val="00067CB2"/>
    <w:rsid w:val="00067CDF"/>
    <w:rsid w:val="00070D80"/>
    <w:rsid w:val="00071790"/>
    <w:rsid w:val="00071C4F"/>
    <w:rsid w:val="00074D5F"/>
    <w:rsid w:val="00074FBE"/>
    <w:rsid w:val="00075A6B"/>
    <w:rsid w:val="0007672B"/>
    <w:rsid w:val="00080306"/>
    <w:rsid w:val="000838A4"/>
    <w:rsid w:val="00083A09"/>
    <w:rsid w:val="000866B9"/>
    <w:rsid w:val="00086E48"/>
    <w:rsid w:val="00087BF9"/>
    <w:rsid w:val="0009005E"/>
    <w:rsid w:val="00092857"/>
    <w:rsid w:val="00092B2E"/>
    <w:rsid w:val="000A0B80"/>
    <w:rsid w:val="000A1191"/>
    <w:rsid w:val="000A1283"/>
    <w:rsid w:val="000A20A9"/>
    <w:rsid w:val="000A48B1"/>
    <w:rsid w:val="000A7613"/>
    <w:rsid w:val="000B0CD1"/>
    <w:rsid w:val="000B1DF3"/>
    <w:rsid w:val="000B3143"/>
    <w:rsid w:val="000B7061"/>
    <w:rsid w:val="000C0B6F"/>
    <w:rsid w:val="000C35CC"/>
    <w:rsid w:val="000C366C"/>
    <w:rsid w:val="000C4C54"/>
    <w:rsid w:val="000C6B05"/>
    <w:rsid w:val="000C6DD6"/>
    <w:rsid w:val="000C73D4"/>
    <w:rsid w:val="000C7EEE"/>
    <w:rsid w:val="000D0896"/>
    <w:rsid w:val="000D13ED"/>
    <w:rsid w:val="000D1B36"/>
    <w:rsid w:val="000D1B40"/>
    <w:rsid w:val="000D2117"/>
    <w:rsid w:val="000D2FD0"/>
    <w:rsid w:val="000D3148"/>
    <w:rsid w:val="000D3A58"/>
    <w:rsid w:val="000D3D4C"/>
    <w:rsid w:val="000D4D59"/>
    <w:rsid w:val="000D4F51"/>
    <w:rsid w:val="000D718B"/>
    <w:rsid w:val="000E0C46"/>
    <w:rsid w:val="000E1B0E"/>
    <w:rsid w:val="000E2237"/>
    <w:rsid w:val="000F030C"/>
    <w:rsid w:val="000F129C"/>
    <w:rsid w:val="000F32E1"/>
    <w:rsid w:val="000F453E"/>
    <w:rsid w:val="000F5691"/>
    <w:rsid w:val="000F5D8C"/>
    <w:rsid w:val="000F63DB"/>
    <w:rsid w:val="000F7039"/>
    <w:rsid w:val="000F7395"/>
    <w:rsid w:val="000F76E4"/>
    <w:rsid w:val="0010008F"/>
    <w:rsid w:val="00102906"/>
    <w:rsid w:val="001056DE"/>
    <w:rsid w:val="0010686C"/>
    <w:rsid w:val="001078CC"/>
    <w:rsid w:val="00111E6E"/>
    <w:rsid w:val="001124C0"/>
    <w:rsid w:val="00117000"/>
    <w:rsid w:val="00120614"/>
    <w:rsid w:val="001208F8"/>
    <w:rsid w:val="001251B7"/>
    <w:rsid w:val="0012532E"/>
    <w:rsid w:val="00126394"/>
    <w:rsid w:val="00126788"/>
    <w:rsid w:val="001277FF"/>
    <w:rsid w:val="0013055C"/>
    <w:rsid w:val="00131280"/>
    <w:rsid w:val="0013175F"/>
    <w:rsid w:val="001328FB"/>
    <w:rsid w:val="001337E1"/>
    <w:rsid w:val="00133EAB"/>
    <w:rsid w:val="00142CA2"/>
    <w:rsid w:val="00143B61"/>
    <w:rsid w:val="00145B21"/>
    <w:rsid w:val="00146B8E"/>
    <w:rsid w:val="001473AF"/>
    <w:rsid w:val="00150EF9"/>
    <w:rsid w:val="001512B4"/>
    <w:rsid w:val="00153AD9"/>
    <w:rsid w:val="0015647A"/>
    <w:rsid w:val="00156627"/>
    <w:rsid w:val="00160732"/>
    <w:rsid w:val="0016196F"/>
    <w:rsid w:val="001620A5"/>
    <w:rsid w:val="00164E53"/>
    <w:rsid w:val="001660F3"/>
    <w:rsid w:val="0016699D"/>
    <w:rsid w:val="00166A17"/>
    <w:rsid w:val="001713F8"/>
    <w:rsid w:val="00172AC1"/>
    <w:rsid w:val="00174CCF"/>
    <w:rsid w:val="00175159"/>
    <w:rsid w:val="00176208"/>
    <w:rsid w:val="0017740B"/>
    <w:rsid w:val="0018211B"/>
    <w:rsid w:val="00183684"/>
    <w:rsid w:val="001840D3"/>
    <w:rsid w:val="00185DD1"/>
    <w:rsid w:val="0018746A"/>
    <w:rsid w:val="00187F87"/>
    <w:rsid w:val="001900F8"/>
    <w:rsid w:val="00190C2C"/>
    <w:rsid w:val="00191258"/>
    <w:rsid w:val="00192680"/>
    <w:rsid w:val="00193037"/>
    <w:rsid w:val="00193A2C"/>
    <w:rsid w:val="00196F9D"/>
    <w:rsid w:val="001A17AE"/>
    <w:rsid w:val="001A26CB"/>
    <w:rsid w:val="001A288E"/>
    <w:rsid w:val="001A565C"/>
    <w:rsid w:val="001A76C7"/>
    <w:rsid w:val="001B2B9A"/>
    <w:rsid w:val="001B64F5"/>
    <w:rsid w:val="001B6DC2"/>
    <w:rsid w:val="001B7F76"/>
    <w:rsid w:val="001C149C"/>
    <w:rsid w:val="001C21AC"/>
    <w:rsid w:val="001C2631"/>
    <w:rsid w:val="001C3C7A"/>
    <w:rsid w:val="001C4652"/>
    <w:rsid w:val="001C47BA"/>
    <w:rsid w:val="001C59EA"/>
    <w:rsid w:val="001C5A45"/>
    <w:rsid w:val="001C7024"/>
    <w:rsid w:val="001D0184"/>
    <w:rsid w:val="001D3CF2"/>
    <w:rsid w:val="001D3E11"/>
    <w:rsid w:val="001D406C"/>
    <w:rsid w:val="001D41EE"/>
    <w:rsid w:val="001D7547"/>
    <w:rsid w:val="001D7B06"/>
    <w:rsid w:val="001E0380"/>
    <w:rsid w:val="001E13B1"/>
    <w:rsid w:val="001E632F"/>
    <w:rsid w:val="001E6F45"/>
    <w:rsid w:val="001E7571"/>
    <w:rsid w:val="001F3A19"/>
    <w:rsid w:val="001F5717"/>
    <w:rsid w:val="001F59E7"/>
    <w:rsid w:val="001F59F4"/>
    <w:rsid w:val="00202381"/>
    <w:rsid w:val="002033C2"/>
    <w:rsid w:val="00203DB6"/>
    <w:rsid w:val="00206A0C"/>
    <w:rsid w:val="00206F62"/>
    <w:rsid w:val="00207082"/>
    <w:rsid w:val="00207D60"/>
    <w:rsid w:val="00214E8C"/>
    <w:rsid w:val="002153A6"/>
    <w:rsid w:val="002157BB"/>
    <w:rsid w:val="00220D2C"/>
    <w:rsid w:val="002239D1"/>
    <w:rsid w:val="00226E51"/>
    <w:rsid w:val="00234467"/>
    <w:rsid w:val="00237D8D"/>
    <w:rsid w:val="00241DA2"/>
    <w:rsid w:val="00243956"/>
    <w:rsid w:val="002465B2"/>
    <w:rsid w:val="002477CF"/>
    <w:rsid w:val="00247FEE"/>
    <w:rsid w:val="00250E7D"/>
    <w:rsid w:val="00251189"/>
    <w:rsid w:val="002517A0"/>
    <w:rsid w:val="00254FFA"/>
    <w:rsid w:val="00255728"/>
    <w:rsid w:val="00255ACD"/>
    <w:rsid w:val="002565D5"/>
    <w:rsid w:val="002600D9"/>
    <w:rsid w:val="0026080C"/>
    <w:rsid w:val="00261948"/>
    <w:rsid w:val="002622C0"/>
    <w:rsid w:val="00263CDE"/>
    <w:rsid w:val="00264787"/>
    <w:rsid w:val="002679F6"/>
    <w:rsid w:val="00272D26"/>
    <w:rsid w:val="00273963"/>
    <w:rsid w:val="00274480"/>
    <w:rsid w:val="00275493"/>
    <w:rsid w:val="002755BB"/>
    <w:rsid w:val="002767DC"/>
    <w:rsid w:val="00276DF2"/>
    <w:rsid w:val="002778AE"/>
    <w:rsid w:val="00280E2B"/>
    <w:rsid w:val="0028269A"/>
    <w:rsid w:val="00282F7B"/>
    <w:rsid w:val="002831FD"/>
    <w:rsid w:val="00283590"/>
    <w:rsid w:val="00285FBD"/>
    <w:rsid w:val="00286297"/>
    <w:rsid w:val="00286973"/>
    <w:rsid w:val="002871A6"/>
    <w:rsid w:val="00290B17"/>
    <w:rsid w:val="00291937"/>
    <w:rsid w:val="00292E7C"/>
    <w:rsid w:val="002946C4"/>
    <w:rsid w:val="00294E70"/>
    <w:rsid w:val="002954AB"/>
    <w:rsid w:val="002A1924"/>
    <w:rsid w:val="002A2825"/>
    <w:rsid w:val="002A7420"/>
    <w:rsid w:val="002A785B"/>
    <w:rsid w:val="002B0F12"/>
    <w:rsid w:val="002B1308"/>
    <w:rsid w:val="002B425E"/>
    <w:rsid w:val="002B4473"/>
    <w:rsid w:val="002B4554"/>
    <w:rsid w:val="002B6084"/>
    <w:rsid w:val="002B617E"/>
    <w:rsid w:val="002B7251"/>
    <w:rsid w:val="002B7702"/>
    <w:rsid w:val="002C016E"/>
    <w:rsid w:val="002C062B"/>
    <w:rsid w:val="002C39A4"/>
    <w:rsid w:val="002C66AA"/>
    <w:rsid w:val="002C72D8"/>
    <w:rsid w:val="002D11FA"/>
    <w:rsid w:val="002D14FF"/>
    <w:rsid w:val="002D19D9"/>
    <w:rsid w:val="002D39A9"/>
    <w:rsid w:val="002D4A71"/>
    <w:rsid w:val="002E0DDF"/>
    <w:rsid w:val="002E0E63"/>
    <w:rsid w:val="002E2906"/>
    <w:rsid w:val="002E323F"/>
    <w:rsid w:val="002E3354"/>
    <w:rsid w:val="002E5635"/>
    <w:rsid w:val="002E64C3"/>
    <w:rsid w:val="002E6A2C"/>
    <w:rsid w:val="002E71F6"/>
    <w:rsid w:val="002F1D8C"/>
    <w:rsid w:val="002F1F73"/>
    <w:rsid w:val="002F1FF3"/>
    <w:rsid w:val="002F21DA"/>
    <w:rsid w:val="002F35EA"/>
    <w:rsid w:val="002F4541"/>
    <w:rsid w:val="002F4609"/>
    <w:rsid w:val="002F47F6"/>
    <w:rsid w:val="002F4F31"/>
    <w:rsid w:val="002F7CF4"/>
    <w:rsid w:val="00301F39"/>
    <w:rsid w:val="003037DD"/>
    <w:rsid w:val="00303926"/>
    <w:rsid w:val="0031008D"/>
    <w:rsid w:val="00311210"/>
    <w:rsid w:val="003147EA"/>
    <w:rsid w:val="003212A5"/>
    <w:rsid w:val="003247F3"/>
    <w:rsid w:val="00325253"/>
    <w:rsid w:val="00325926"/>
    <w:rsid w:val="00327313"/>
    <w:rsid w:val="00327A8A"/>
    <w:rsid w:val="00327C45"/>
    <w:rsid w:val="003336E6"/>
    <w:rsid w:val="00334D3E"/>
    <w:rsid w:val="00336178"/>
    <w:rsid w:val="00336610"/>
    <w:rsid w:val="00337C65"/>
    <w:rsid w:val="00340D31"/>
    <w:rsid w:val="0034109F"/>
    <w:rsid w:val="00342A37"/>
    <w:rsid w:val="003430C4"/>
    <w:rsid w:val="00343F73"/>
    <w:rsid w:val="003446DA"/>
    <w:rsid w:val="00344CC4"/>
    <w:rsid w:val="00345060"/>
    <w:rsid w:val="0035323B"/>
    <w:rsid w:val="00353B02"/>
    <w:rsid w:val="00357FAA"/>
    <w:rsid w:val="003604F1"/>
    <w:rsid w:val="003606CA"/>
    <w:rsid w:val="003609D2"/>
    <w:rsid w:val="00360D1A"/>
    <w:rsid w:val="00362CF4"/>
    <w:rsid w:val="003637E1"/>
    <w:rsid w:val="00363E31"/>
    <w:rsid w:val="00363F22"/>
    <w:rsid w:val="00364C3F"/>
    <w:rsid w:val="00367A0A"/>
    <w:rsid w:val="0037069D"/>
    <w:rsid w:val="0037238D"/>
    <w:rsid w:val="0037487D"/>
    <w:rsid w:val="00374E5F"/>
    <w:rsid w:val="00374F80"/>
    <w:rsid w:val="0037524B"/>
    <w:rsid w:val="00375564"/>
    <w:rsid w:val="003810C8"/>
    <w:rsid w:val="00382E2E"/>
    <w:rsid w:val="00383191"/>
    <w:rsid w:val="00386DED"/>
    <w:rsid w:val="00386E22"/>
    <w:rsid w:val="0038747B"/>
    <w:rsid w:val="0038770E"/>
    <w:rsid w:val="00390C0E"/>
    <w:rsid w:val="00391014"/>
    <w:rsid w:val="003912E7"/>
    <w:rsid w:val="00393947"/>
    <w:rsid w:val="003944F5"/>
    <w:rsid w:val="00395364"/>
    <w:rsid w:val="00397A6D"/>
    <w:rsid w:val="003A0F83"/>
    <w:rsid w:val="003A1D93"/>
    <w:rsid w:val="003A21AB"/>
    <w:rsid w:val="003A2275"/>
    <w:rsid w:val="003A2D66"/>
    <w:rsid w:val="003A6137"/>
    <w:rsid w:val="003A6A4F"/>
    <w:rsid w:val="003A7088"/>
    <w:rsid w:val="003B00DF"/>
    <w:rsid w:val="003B1275"/>
    <w:rsid w:val="003B1536"/>
    <w:rsid w:val="003B1778"/>
    <w:rsid w:val="003B1D21"/>
    <w:rsid w:val="003B28EC"/>
    <w:rsid w:val="003B2B48"/>
    <w:rsid w:val="003B518B"/>
    <w:rsid w:val="003B7483"/>
    <w:rsid w:val="003C0C35"/>
    <w:rsid w:val="003C11CB"/>
    <w:rsid w:val="003C18D7"/>
    <w:rsid w:val="003C2D62"/>
    <w:rsid w:val="003C5125"/>
    <w:rsid w:val="003C565D"/>
    <w:rsid w:val="003C6318"/>
    <w:rsid w:val="003C75F3"/>
    <w:rsid w:val="003C78A3"/>
    <w:rsid w:val="003C78DC"/>
    <w:rsid w:val="003D1D7F"/>
    <w:rsid w:val="003D2493"/>
    <w:rsid w:val="003D41C9"/>
    <w:rsid w:val="003D67FC"/>
    <w:rsid w:val="003D6CEA"/>
    <w:rsid w:val="003D7796"/>
    <w:rsid w:val="003D7EC8"/>
    <w:rsid w:val="003E1867"/>
    <w:rsid w:val="003E5729"/>
    <w:rsid w:val="003E6878"/>
    <w:rsid w:val="003E6A01"/>
    <w:rsid w:val="003E70F2"/>
    <w:rsid w:val="003E7EB5"/>
    <w:rsid w:val="003F4EE0"/>
    <w:rsid w:val="003F5315"/>
    <w:rsid w:val="003F6EC1"/>
    <w:rsid w:val="00400794"/>
    <w:rsid w:val="00402153"/>
    <w:rsid w:val="00402FC1"/>
    <w:rsid w:val="004062FB"/>
    <w:rsid w:val="00406DEF"/>
    <w:rsid w:val="00414138"/>
    <w:rsid w:val="00414661"/>
    <w:rsid w:val="004154D9"/>
    <w:rsid w:val="00416333"/>
    <w:rsid w:val="00416E7E"/>
    <w:rsid w:val="00417759"/>
    <w:rsid w:val="00417B3F"/>
    <w:rsid w:val="00417BBA"/>
    <w:rsid w:val="00420385"/>
    <w:rsid w:val="00421F5C"/>
    <w:rsid w:val="004220A2"/>
    <w:rsid w:val="00425082"/>
    <w:rsid w:val="00426BCF"/>
    <w:rsid w:val="00431DEB"/>
    <w:rsid w:val="00435E58"/>
    <w:rsid w:val="004373E2"/>
    <w:rsid w:val="004428CD"/>
    <w:rsid w:val="004459B5"/>
    <w:rsid w:val="00446B29"/>
    <w:rsid w:val="004508AA"/>
    <w:rsid w:val="00452F80"/>
    <w:rsid w:val="00453F9A"/>
    <w:rsid w:val="004543EB"/>
    <w:rsid w:val="004570D6"/>
    <w:rsid w:val="004575B7"/>
    <w:rsid w:val="00461223"/>
    <w:rsid w:val="00462A9D"/>
    <w:rsid w:val="004649CF"/>
    <w:rsid w:val="0047116F"/>
    <w:rsid w:val="00471D91"/>
    <w:rsid w:val="00471E91"/>
    <w:rsid w:val="004728AE"/>
    <w:rsid w:val="004731BA"/>
    <w:rsid w:val="004732A2"/>
    <w:rsid w:val="00474675"/>
    <w:rsid w:val="0047470C"/>
    <w:rsid w:val="00474781"/>
    <w:rsid w:val="004777DD"/>
    <w:rsid w:val="004779A9"/>
    <w:rsid w:val="00480F5B"/>
    <w:rsid w:val="00481D4B"/>
    <w:rsid w:val="00483DD2"/>
    <w:rsid w:val="00486611"/>
    <w:rsid w:val="004873F9"/>
    <w:rsid w:val="00487E23"/>
    <w:rsid w:val="00493FC1"/>
    <w:rsid w:val="004A2359"/>
    <w:rsid w:val="004A2885"/>
    <w:rsid w:val="004A35F9"/>
    <w:rsid w:val="004A41E9"/>
    <w:rsid w:val="004A50DA"/>
    <w:rsid w:val="004A5B0A"/>
    <w:rsid w:val="004A7B88"/>
    <w:rsid w:val="004B24C1"/>
    <w:rsid w:val="004B29B9"/>
    <w:rsid w:val="004B5AFE"/>
    <w:rsid w:val="004B5FBB"/>
    <w:rsid w:val="004C164D"/>
    <w:rsid w:val="004C1676"/>
    <w:rsid w:val="004C1C17"/>
    <w:rsid w:val="004C2526"/>
    <w:rsid w:val="004C292F"/>
    <w:rsid w:val="004C47CF"/>
    <w:rsid w:val="004C4D90"/>
    <w:rsid w:val="004C7C39"/>
    <w:rsid w:val="004D021E"/>
    <w:rsid w:val="004D2B39"/>
    <w:rsid w:val="004D3938"/>
    <w:rsid w:val="004D67B3"/>
    <w:rsid w:val="004E0BB4"/>
    <w:rsid w:val="004E3F13"/>
    <w:rsid w:val="004F0BC3"/>
    <w:rsid w:val="004F11CF"/>
    <w:rsid w:val="004F6469"/>
    <w:rsid w:val="0050078F"/>
    <w:rsid w:val="00502696"/>
    <w:rsid w:val="00505DE2"/>
    <w:rsid w:val="00506D26"/>
    <w:rsid w:val="00510280"/>
    <w:rsid w:val="00510A8E"/>
    <w:rsid w:val="00510E01"/>
    <w:rsid w:val="00513509"/>
    <w:rsid w:val="00513D73"/>
    <w:rsid w:val="00514A43"/>
    <w:rsid w:val="005156F3"/>
    <w:rsid w:val="005174E5"/>
    <w:rsid w:val="00520A09"/>
    <w:rsid w:val="00521368"/>
    <w:rsid w:val="00522393"/>
    <w:rsid w:val="00522620"/>
    <w:rsid w:val="00524AE8"/>
    <w:rsid w:val="00524CA9"/>
    <w:rsid w:val="00525656"/>
    <w:rsid w:val="00531654"/>
    <w:rsid w:val="00534817"/>
    <w:rsid w:val="00534C02"/>
    <w:rsid w:val="00534ED7"/>
    <w:rsid w:val="00535C08"/>
    <w:rsid w:val="00540957"/>
    <w:rsid w:val="00541818"/>
    <w:rsid w:val="0054264B"/>
    <w:rsid w:val="00543786"/>
    <w:rsid w:val="005444AA"/>
    <w:rsid w:val="00544AB2"/>
    <w:rsid w:val="005457D7"/>
    <w:rsid w:val="00545960"/>
    <w:rsid w:val="0054798A"/>
    <w:rsid w:val="005503BC"/>
    <w:rsid w:val="005533D7"/>
    <w:rsid w:val="00553408"/>
    <w:rsid w:val="00554EE2"/>
    <w:rsid w:val="0055733C"/>
    <w:rsid w:val="005604D5"/>
    <w:rsid w:val="00560F30"/>
    <w:rsid w:val="00561198"/>
    <w:rsid w:val="00561D3A"/>
    <w:rsid w:val="005623AA"/>
    <w:rsid w:val="00562E72"/>
    <w:rsid w:val="00563CD3"/>
    <w:rsid w:val="00563E35"/>
    <w:rsid w:val="00567131"/>
    <w:rsid w:val="00567494"/>
    <w:rsid w:val="005703DE"/>
    <w:rsid w:val="00575B8F"/>
    <w:rsid w:val="00576195"/>
    <w:rsid w:val="005800DE"/>
    <w:rsid w:val="005817A6"/>
    <w:rsid w:val="00582DEC"/>
    <w:rsid w:val="0058464E"/>
    <w:rsid w:val="0058548E"/>
    <w:rsid w:val="0059085E"/>
    <w:rsid w:val="00592870"/>
    <w:rsid w:val="00592AFD"/>
    <w:rsid w:val="0059316C"/>
    <w:rsid w:val="00595A40"/>
    <w:rsid w:val="0059600D"/>
    <w:rsid w:val="005A01CB"/>
    <w:rsid w:val="005A047F"/>
    <w:rsid w:val="005A1C8B"/>
    <w:rsid w:val="005A1F67"/>
    <w:rsid w:val="005A21E8"/>
    <w:rsid w:val="005A447A"/>
    <w:rsid w:val="005A58FF"/>
    <w:rsid w:val="005A5EAF"/>
    <w:rsid w:val="005A64C0"/>
    <w:rsid w:val="005A69AB"/>
    <w:rsid w:val="005B3C11"/>
    <w:rsid w:val="005B3EC4"/>
    <w:rsid w:val="005B4C80"/>
    <w:rsid w:val="005B7A48"/>
    <w:rsid w:val="005C0646"/>
    <w:rsid w:val="005C0AE0"/>
    <w:rsid w:val="005C1C28"/>
    <w:rsid w:val="005C5B2E"/>
    <w:rsid w:val="005C6295"/>
    <w:rsid w:val="005C6DB5"/>
    <w:rsid w:val="005C7E30"/>
    <w:rsid w:val="005D1335"/>
    <w:rsid w:val="005D3C5E"/>
    <w:rsid w:val="005D3E69"/>
    <w:rsid w:val="005D4519"/>
    <w:rsid w:val="005D69C9"/>
    <w:rsid w:val="005D73AD"/>
    <w:rsid w:val="005E19E7"/>
    <w:rsid w:val="005E307A"/>
    <w:rsid w:val="005E6531"/>
    <w:rsid w:val="005F0E32"/>
    <w:rsid w:val="005F1761"/>
    <w:rsid w:val="005F5C30"/>
    <w:rsid w:val="006033AF"/>
    <w:rsid w:val="0061029A"/>
    <w:rsid w:val="006106FE"/>
    <w:rsid w:val="00610F1A"/>
    <w:rsid w:val="006110D2"/>
    <w:rsid w:val="006122D5"/>
    <w:rsid w:val="0061262C"/>
    <w:rsid w:val="00615B86"/>
    <w:rsid w:val="0061716C"/>
    <w:rsid w:val="00617B4F"/>
    <w:rsid w:val="0062086F"/>
    <w:rsid w:val="00623268"/>
    <w:rsid w:val="006238A0"/>
    <w:rsid w:val="00623ACC"/>
    <w:rsid w:val="006243A1"/>
    <w:rsid w:val="00625C7F"/>
    <w:rsid w:val="00625F44"/>
    <w:rsid w:val="006320B5"/>
    <w:rsid w:val="00632E56"/>
    <w:rsid w:val="00633685"/>
    <w:rsid w:val="00633909"/>
    <w:rsid w:val="00635CBA"/>
    <w:rsid w:val="00635EDA"/>
    <w:rsid w:val="006422CD"/>
    <w:rsid w:val="00642467"/>
    <w:rsid w:val="0064338B"/>
    <w:rsid w:val="006434A3"/>
    <w:rsid w:val="00643AD1"/>
    <w:rsid w:val="00643BBA"/>
    <w:rsid w:val="00645AB3"/>
    <w:rsid w:val="00646542"/>
    <w:rsid w:val="00646CDF"/>
    <w:rsid w:val="00646E2C"/>
    <w:rsid w:val="00647537"/>
    <w:rsid w:val="006504F4"/>
    <w:rsid w:val="00652B2C"/>
    <w:rsid w:val="00654BC9"/>
    <w:rsid w:val="006552FD"/>
    <w:rsid w:val="00655A7B"/>
    <w:rsid w:val="00663AF3"/>
    <w:rsid w:val="00663BA0"/>
    <w:rsid w:val="0066615D"/>
    <w:rsid w:val="00666B6C"/>
    <w:rsid w:val="0067119A"/>
    <w:rsid w:val="00682682"/>
    <w:rsid w:val="00682692"/>
    <w:rsid w:val="00682702"/>
    <w:rsid w:val="0068279F"/>
    <w:rsid w:val="0068345F"/>
    <w:rsid w:val="00683949"/>
    <w:rsid w:val="00692368"/>
    <w:rsid w:val="00692BD8"/>
    <w:rsid w:val="006944AC"/>
    <w:rsid w:val="00694636"/>
    <w:rsid w:val="00695965"/>
    <w:rsid w:val="00695D0B"/>
    <w:rsid w:val="006A214F"/>
    <w:rsid w:val="006A2EBC"/>
    <w:rsid w:val="006A36F3"/>
    <w:rsid w:val="006A3C02"/>
    <w:rsid w:val="006A4D0B"/>
    <w:rsid w:val="006A4F69"/>
    <w:rsid w:val="006A52DC"/>
    <w:rsid w:val="006A5633"/>
    <w:rsid w:val="006A5C7A"/>
    <w:rsid w:val="006A5EA0"/>
    <w:rsid w:val="006A6CB6"/>
    <w:rsid w:val="006A783B"/>
    <w:rsid w:val="006A7B33"/>
    <w:rsid w:val="006A7FB5"/>
    <w:rsid w:val="006B4992"/>
    <w:rsid w:val="006B4E13"/>
    <w:rsid w:val="006B6759"/>
    <w:rsid w:val="006B75DD"/>
    <w:rsid w:val="006C0D61"/>
    <w:rsid w:val="006C10F4"/>
    <w:rsid w:val="006C116C"/>
    <w:rsid w:val="006C5D5B"/>
    <w:rsid w:val="006C6405"/>
    <w:rsid w:val="006C67E0"/>
    <w:rsid w:val="006C6814"/>
    <w:rsid w:val="006C68E4"/>
    <w:rsid w:val="006C6E98"/>
    <w:rsid w:val="006C7425"/>
    <w:rsid w:val="006C7ABA"/>
    <w:rsid w:val="006D0116"/>
    <w:rsid w:val="006D0D60"/>
    <w:rsid w:val="006D1122"/>
    <w:rsid w:val="006D22CC"/>
    <w:rsid w:val="006D3C00"/>
    <w:rsid w:val="006D40DA"/>
    <w:rsid w:val="006D4262"/>
    <w:rsid w:val="006D4EE8"/>
    <w:rsid w:val="006E0643"/>
    <w:rsid w:val="006E2078"/>
    <w:rsid w:val="006E3675"/>
    <w:rsid w:val="006E4679"/>
    <w:rsid w:val="006E4A7F"/>
    <w:rsid w:val="006E5513"/>
    <w:rsid w:val="006F0846"/>
    <w:rsid w:val="006F0E3A"/>
    <w:rsid w:val="006F0F2E"/>
    <w:rsid w:val="006F16E0"/>
    <w:rsid w:val="006F2837"/>
    <w:rsid w:val="006F3011"/>
    <w:rsid w:val="006F32CA"/>
    <w:rsid w:val="006F43D0"/>
    <w:rsid w:val="006F5901"/>
    <w:rsid w:val="006F6781"/>
    <w:rsid w:val="006F6D64"/>
    <w:rsid w:val="00702A7C"/>
    <w:rsid w:val="00703A82"/>
    <w:rsid w:val="00704DF6"/>
    <w:rsid w:val="0070651C"/>
    <w:rsid w:val="00706BD1"/>
    <w:rsid w:val="00706F51"/>
    <w:rsid w:val="007125A9"/>
    <w:rsid w:val="007132A3"/>
    <w:rsid w:val="00715500"/>
    <w:rsid w:val="007157EF"/>
    <w:rsid w:val="00715EB6"/>
    <w:rsid w:val="00716421"/>
    <w:rsid w:val="00721D62"/>
    <w:rsid w:val="007225DB"/>
    <w:rsid w:val="00724EFB"/>
    <w:rsid w:val="0072510F"/>
    <w:rsid w:val="00740670"/>
    <w:rsid w:val="007419C3"/>
    <w:rsid w:val="00743C93"/>
    <w:rsid w:val="007467A7"/>
    <w:rsid w:val="007469DD"/>
    <w:rsid w:val="00746F88"/>
    <w:rsid w:val="0074741B"/>
    <w:rsid w:val="0074759E"/>
    <w:rsid w:val="007478EA"/>
    <w:rsid w:val="00750B6C"/>
    <w:rsid w:val="00751B4C"/>
    <w:rsid w:val="0075415C"/>
    <w:rsid w:val="0075580E"/>
    <w:rsid w:val="00755FCE"/>
    <w:rsid w:val="00757148"/>
    <w:rsid w:val="00761D18"/>
    <w:rsid w:val="00762184"/>
    <w:rsid w:val="00763502"/>
    <w:rsid w:val="00766284"/>
    <w:rsid w:val="00770AC0"/>
    <w:rsid w:val="00770C05"/>
    <w:rsid w:val="00774524"/>
    <w:rsid w:val="00777C82"/>
    <w:rsid w:val="00780B96"/>
    <w:rsid w:val="00781D2C"/>
    <w:rsid w:val="00782CEA"/>
    <w:rsid w:val="00783CD9"/>
    <w:rsid w:val="00786A77"/>
    <w:rsid w:val="00787E2D"/>
    <w:rsid w:val="007911D2"/>
    <w:rsid w:val="007913AB"/>
    <w:rsid w:val="007914F7"/>
    <w:rsid w:val="007926FF"/>
    <w:rsid w:val="00792FC7"/>
    <w:rsid w:val="007959B6"/>
    <w:rsid w:val="00796AB0"/>
    <w:rsid w:val="007A0657"/>
    <w:rsid w:val="007A2A25"/>
    <w:rsid w:val="007A4148"/>
    <w:rsid w:val="007A4899"/>
    <w:rsid w:val="007A629C"/>
    <w:rsid w:val="007A7A06"/>
    <w:rsid w:val="007A7C84"/>
    <w:rsid w:val="007B1625"/>
    <w:rsid w:val="007B2702"/>
    <w:rsid w:val="007B3C61"/>
    <w:rsid w:val="007B3E7C"/>
    <w:rsid w:val="007B4C13"/>
    <w:rsid w:val="007B6FB5"/>
    <w:rsid w:val="007B706E"/>
    <w:rsid w:val="007B71EB"/>
    <w:rsid w:val="007C15AA"/>
    <w:rsid w:val="007C17D0"/>
    <w:rsid w:val="007C277B"/>
    <w:rsid w:val="007C6205"/>
    <w:rsid w:val="007C686A"/>
    <w:rsid w:val="007C728E"/>
    <w:rsid w:val="007D0CA6"/>
    <w:rsid w:val="007D2505"/>
    <w:rsid w:val="007D28F5"/>
    <w:rsid w:val="007D2C53"/>
    <w:rsid w:val="007D3D60"/>
    <w:rsid w:val="007D43FE"/>
    <w:rsid w:val="007D4931"/>
    <w:rsid w:val="007D4E94"/>
    <w:rsid w:val="007D67C5"/>
    <w:rsid w:val="007D7D59"/>
    <w:rsid w:val="007E1980"/>
    <w:rsid w:val="007E2028"/>
    <w:rsid w:val="007E2796"/>
    <w:rsid w:val="007E3E75"/>
    <w:rsid w:val="007E4026"/>
    <w:rsid w:val="007E4B76"/>
    <w:rsid w:val="007E5EA8"/>
    <w:rsid w:val="007E6C3D"/>
    <w:rsid w:val="007E7AA9"/>
    <w:rsid w:val="007F0CF1"/>
    <w:rsid w:val="007F12A5"/>
    <w:rsid w:val="007F2C33"/>
    <w:rsid w:val="007F429C"/>
    <w:rsid w:val="007F4C45"/>
    <w:rsid w:val="007F4CF1"/>
    <w:rsid w:val="007F6E43"/>
    <w:rsid w:val="007F758D"/>
    <w:rsid w:val="007F7D52"/>
    <w:rsid w:val="00800461"/>
    <w:rsid w:val="008032E9"/>
    <w:rsid w:val="0080460D"/>
    <w:rsid w:val="0080462C"/>
    <w:rsid w:val="00806380"/>
    <w:rsid w:val="0080654C"/>
    <w:rsid w:val="00806907"/>
    <w:rsid w:val="008071C6"/>
    <w:rsid w:val="00811D60"/>
    <w:rsid w:val="00813D39"/>
    <w:rsid w:val="00813D57"/>
    <w:rsid w:val="0081566C"/>
    <w:rsid w:val="008161BC"/>
    <w:rsid w:val="00816635"/>
    <w:rsid w:val="00817A00"/>
    <w:rsid w:val="008201CF"/>
    <w:rsid w:val="0082125E"/>
    <w:rsid w:val="008246D9"/>
    <w:rsid w:val="00825E5C"/>
    <w:rsid w:val="008264AD"/>
    <w:rsid w:val="008279F5"/>
    <w:rsid w:val="00827EDA"/>
    <w:rsid w:val="00831D00"/>
    <w:rsid w:val="00835DB3"/>
    <w:rsid w:val="0083617B"/>
    <w:rsid w:val="00836BB4"/>
    <w:rsid w:val="008371BD"/>
    <w:rsid w:val="0083781C"/>
    <w:rsid w:val="00840370"/>
    <w:rsid w:val="00840F11"/>
    <w:rsid w:val="00842174"/>
    <w:rsid w:val="00845011"/>
    <w:rsid w:val="0084537D"/>
    <w:rsid w:val="00845CD4"/>
    <w:rsid w:val="00846762"/>
    <w:rsid w:val="008504A8"/>
    <w:rsid w:val="00850BA4"/>
    <w:rsid w:val="00851B19"/>
    <w:rsid w:val="00852787"/>
    <w:rsid w:val="0085282E"/>
    <w:rsid w:val="00852B00"/>
    <w:rsid w:val="00853BDD"/>
    <w:rsid w:val="008544AF"/>
    <w:rsid w:val="008548FC"/>
    <w:rsid w:val="00854A79"/>
    <w:rsid w:val="00855BAA"/>
    <w:rsid w:val="00856572"/>
    <w:rsid w:val="00860C6F"/>
    <w:rsid w:val="00861289"/>
    <w:rsid w:val="00862ABA"/>
    <w:rsid w:val="00864E92"/>
    <w:rsid w:val="00865D6F"/>
    <w:rsid w:val="00865DB2"/>
    <w:rsid w:val="00865E47"/>
    <w:rsid w:val="00870041"/>
    <w:rsid w:val="00870AC4"/>
    <w:rsid w:val="00870B27"/>
    <w:rsid w:val="0087198C"/>
    <w:rsid w:val="00872C1F"/>
    <w:rsid w:val="008732A2"/>
    <w:rsid w:val="00873472"/>
    <w:rsid w:val="00873B42"/>
    <w:rsid w:val="00877A99"/>
    <w:rsid w:val="00881CCC"/>
    <w:rsid w:val="00883145"/>
    <w:rsid w:val="008831C2"/>
    <w:rsid w:val="00884853"/>
    <w:rsid w:val="008856D8"/>
    <w:rsid w:val="008913EE"/>
    <w:rsid w:val="00892E82"/>
    <w:rsid w:val="00895998"/>
    <w:rsid w:val="0089779D"/>
    <w:rsid w:val="008A0775"/>
    <w:rsid w:val="008A3306"/>
    <w:rsid w:val="008A4436"/>
    <w:rsid w:val="008A44D1"/>
    <w:rsid w:val="008B1306"/>
    <w:rsid w:val="008B2775"/>
    <w:rsid w:val="008B2BD9"/>
    <w:rsid w:val="008B57F9"/>
    <w:rsid w:val="008B6196"/>
    <w:rsid w:val="008C1927"/>
    <w:rsid w:val="008C1940"/>
    <w:rsid w:val="008C1B58"/>
    <w:rsid w:val="008C1D19"/>
    <w:rsid w:val="008C39AE"/>
    <w:rsid w:val="008C4059"/>
    <w:rsid w:val="008C4D14"/>
    <w:rsid w:val="008C590D"/>
    <w:rsid w:val="008C6C4E"/>
    <w:rsid w:val="008C769B"/>
    <w:rsid w:val="008D68FA"/>
    <w:rsid w:val="008E031B"/>
    <w:rsid w:val="008E36F3"/>
    <w:rsid w:val="008E4C55"/>
    <w:rsid w:val="008E5767"/>
    <w:rsid w:val="008E5CFA"/>
    <w:rsid w:val="008E7029"/>
    <w:rsid w:val="008E72A9"/>
    <w:rsid w:val="008E7B02"/>
    <w:rsid w:val="008E7EF6"/>
    <w:rsid w:val="008F1F98"/>
    <w:rsid w:val="008F62B4"/>
    <w:rsid w:val="008F63D7"/>
    <w:rsid w:val="008F6758"/>
    <w:rsid w:val="008F70C9"/>
    <w:rsid w:val="008F7898"/>
    <w:rsid w:val="00901FD8"/>
    <w:rsid w:val="009022AD"/>
    <w:rsid w:val="009040DD"/>
    <w:rsid w:val="00905B47"/>
    <w:rsid w:val="00905FFC"/>
    <w:rsid w:val="00907323"/>
    <w:rsid w:val="00911919"/>
    <w:rsid w:val="0091331C"/>
    <w:rsid w:val="009152D9"/>
    <w:rsid w:val="00916FA4"/>
    <w:rsid w:val="009177C6"/>
    <w:rsid w:val="009178C0"/>
    <w:rsid w:val="009210B5"/>
    <w:rsid w:val="00921BD3"/>
    <w:rsid w:val="009220BF"/>
    <w:rsid w:val="00922D19"/>
    <w:rsid w:val="0092351A"/>
    <w:rsid w:val="0092617E"/>
    <w:rsid w:val="009279DE"/>
    <w:rsid w:val="00930116"/>
    <w:rsid w:val="00931D97"/>
    <w:rsid w:val="00934861"/>
    <w:rsid w:val="009373FC"/>
    <w:rsid w:val="00940AAD"/>
    <w:rsid w:val="00941C25"/>
    <w:rsid w:val="0094212C"/>
    <w:rsid w:val="00942C63"/>
    <w:rsid w:val="00947653"/>
    <w:rsid w:val="00947A80"/>
    <w:rsid w:val="00951C49"/>
    <w:rsid w:val="0095300B"/>
    <w:rsid w:val="00954689"/>
    <w:rsid w:val="009554CE"/>
    <w:rsid w:val="00960C2D"/>
    <w:rsid w:val="00960E56"/>
    <w:rsid w:val="009617C9"/>
    <w:rsid w:val="00961C93"/>
    <w:rsid w:val="00962E45"/>
    <w:rsid w:val="00964E15"/>
    <w:rsid w:val="00965324"/>
    <w:rsid w:val="0096720C"/>
    <w:rsid w:val="00967581"/>
    <w:rsid w:val="009677F7"/>
    <w:rsid w:val="0097091E"/>
    <w:rsid w:val="009723F5"/>
    <w:rsid w:val="0097254D"/>
    <w:rsid w:val="00972A72"/>
    <w:rsid w:val="00973754"/>
    <w:rsid w:val="0097535E"/>
    <w:rsid w:val="009760D3"/>
    <w:rsid w:val="00977132"/>
    <w:rsid w:val="00981A4B"/>
    <w:rsid w:val="00982501"/>
    <w:rsid w:val="009877D3"/>
    <w:rsid w:val="00987970"/>
    <w:rsid w:val="00992D1C"/>
    <w:rsid w:val="00992D56"/>
    <w:rsid w:val="00992E4B"/>
    <w:rsid w:val="00994E8F"/>
    <w:rsid w:val="009951DC"/>
    <w:rsid w:val="009959BB"/>
    <w:rsid w:val="00995C69"/>
    <w:rsid w:val="009960F7"/>
    <w:rsid w:val="00997158"/>
    <w:rsid w:val="009A1EB1"/>
    <w:rsid w:val="009A27EE"/>
    <w:rsid w:val="009A292D"/>
    <w:rsid w:val="009A3A7C"/>
    <w:rsid w:val="009A3F3B"/>
    <w:rsid w:val="009A687A"/>
    <w:rsid w:val="009A6A59"/>
    <w:rsid w:val="009A7F5F"/>
    <w:rsid w:val="009B2ADB"/>
    <w:rsid w:val="009B4F10"/>
    <w:rsid w:val="009B50D3"/>
    <w:rsid w:val="009B603A"/>
    <w:rsid w:val="009B659B"/>
    <w:rsid w:val="009C0C96"/>
    <w:rsid w:val="009C2D0E"/>
    <w:rsid w:val="009C2ECA"/>
    <w:rsid w:val="009C3DAC"/>
    <w:rsid w:val="009C42E0"/>
    <w:rsid w:val="009C565B"/>
    <w:rsid w:val="009C6BEB"/>
    <w:rsid w:val="009C7D88"/>
    <w:rsid w:val="009D1F47"/>
    <w:rsid w:val="009D2E4B"/>
    <w:rsid w:val="009D34E4"/>
    <w:rsid w:val="009D357E"/>
    <w:rsid w:val="009D394B"/>
    <w:rsid w:val="009D5362"/>
    <w:rsid w:val="009D5BC4"/>
    <w:rsid w:val="009E1415"/>
    <w:rsid w:val="009E15DB"/>
    <w:rsid w:val="009E363C"/>
    <w:rsid w:val="009E390C"/>
    <w:rsid w:val="009E5D15"/>
    <w:rsid w:val="009E6116"/>
    <w:rsid w:val="009E6177"/>
    <w:rsid w:val="009F07F4"/>
    <w:rsid w:val="009F4C34"/>
    <w:rsid w:val="009F6ED9"/>
    <w:rsid w:val="009F754D"/>
    <w:rsid w:val="00A01F4B"/>
    <w:rsid w:val="00A02E43"/>
    <w:rsid w:val="00A03358"/>
    <w:rsid w:val="00A039F9"/>
    <w:rsid w:val="00A03EEB"/>
    <w:rsid w:val="00A03FA3"/>
    <w:rsid w:val="00A0567C"/>
    <w:rsid w:val="00A05CC7"/>
    <w:rsid w:val="00A065F9"/>
    <w:rsid w:val="00A07F34"/>
    <w:rsid w:val="00A1103C"/>
    <w:rsid w:val="00A11E8C"/>
    <w:rsid w:val="00A14DB1"/>
    <w:rsid w:val="00A152D8"/>
    <w:rsid w:val="00A15613"/>
    <w:rsid w:val="00A20D88"/>
    <w:rsid w:val="00A22154"/>
    <w:rsid w:val="00A224AF"/>
    <w:rsid w:val="00A22D74"/>
    <w:rsid w:val="00A244C6"/>
    <w:rsid w:val="00A2589F"/>
    <w:rsid w:val="00A25C38"/>
    <w:rsid w:val="00A32E53"/>
    <w:rsid w:val="00A3334F"/>
    <w:rsid w:val="00A36BBE"/>
    <w:rsid w:val="00A41963"/>
    <w:rsid w:val="00A4273A"/>
    <w:rsid w:val="00A4307A"/>
    <w:rsid w:val="00A455AC"/>
    <w:rsid w:val="00A46651"/>
    <w:rsid w:val="00A47EBB"/>
    <w:rsid w:val="00A51CDD"/>
    <w:rsid w:val="00A523E0"/>
    <w:rsid w:val="00A548D8"/>
    <w:rsid w:val="00A5652F"/>
    <w:rsid w:val="00A56CE8"/>
    <w:rsid w:val="00A57617"/>
    <w:rsid w:val="00A60521"/>
    <w:rsid w:val="00A62054"/>
    <w:rsid w:val="00A65D4F"/>
    <w:rsid w:val="00A6730D"/>
    <w:rsid w:val="00A677B7"/>
    <w:rsid w:val="00A67A1C"/>
    <w:rsid w:val="00A70D09"/>
    <w:rsid w:val="00A71625"/>
    <w:rsid w:val="00A71B9B"/>
    <w:rsid w:val="00A751C7"/>
    <w:rsid w:val="00A75369"/>
    <w:rsid w:val="00A8010A"/>
    <w:rsid w:val="00A81455"/>
    <w:rsid w:val="00A866A9"/>
    <w:rsid w:val="00A87844"/>
    <w:rsid w:val="00A90886"/>
    <w:rsid w:val="00A90BBA"/>
    <w:rsid w:val="00A93375"/>
    <w:rsid w:val="00A93F2B"/>
    <w:rsid w:val="00A94C9F"/>
    <w:rsid w:val="00A959FD"/>
    <w:rsid w:val="00AA038C"/>
    <w:rsid w:val="00AA40E0"/>
    <w:rsid w:val="00AA7A09"/>
    <w:rsid w:val="00AB3B50"/>
    <w:rsid w:val="00AB5FC7"/>
    <w:rsid w:val="00AC04DB"/>
    <w:rsid w:val="00AC05B1"/>
    <w:rsid w:val="00AC173B"/>
    <w:rsid w:val="00AC711C"/>
    <w:rsid w:val="00AD312B"/>
    <w:rsid w:val="00AD356C"/>
    <w:rsid w:val="00AE2914"/>
    <w:rsid w:val="00AE2F28"/>
    <w:rsid w:val="00AE3412"/>
    <w:rsid w:val="00AE3BFA"/>
    <w:rsid w:val="00AE3C19"/>
    <w:rsid w:val="00AE3C94"/>
    <w:rsid w:val="00AE6D15"/>
    <w:rsid w:val="00AF0533"/>
    <w:rsid w:val="00AF061E"/>
    <w:rsid w:val="00AF670C"/>
    <w:rsid w:val="00B00019"/>
    <w:rsid w:val="00B00672"/>
    <w:rsid w:val="00B0385C"/>
    <w:rsid w:val="00B04182"/>
    <w:rsid w:val="00B04BDC"/>
    <w:rsid w:val="00B07889"/>
    <w:rsid w:val="00B07AE3"/>
    <w:rsid w:val="00B11430"/>
    <w:rsid w:val="00B14940"/>
    <w:rsid w:val="00B16DF7"/>
    <w:rsid w:val="00B21297"/>
    <w:rsid w:val="00B2188D"/>
    <w:rsid w:val="00B23508"/>
    <w:rsid w:val="00B244FA"/>
    <w:rsid w:val="00B256D6"/>
    <w:rsid w:val="00B2727B"/>
    <w:rsid w:val="00B27D79"/>
    <w:rsid w:val="00B3082A"/>
    <w:rsid w:val="00B3215E"/>
    <w:rsid w:val="00B353EB"/>
    <w:rsid w:val="00B356F1"/>
    <w:rsid w:val="00B3714E"/>
    <w:rsid w:val="00B41ADC"/>
    <w:rsid w:val="00B439C4"/>
    <w:rsid w:val="00B4427D"/>
    <w:rsid w:val="00B44AA1"/>
    <w:rsid w:val="00B4535E"/>
    <w:rsid w:val="00B47DFF"/>
    <w:rsid w:val="00B50B76"/>
    <w:rsid w:val="00B50CE6"/>
    <w:rsid w:val="00B513A4"/>
    <w:rsid w:val="00B52A8C"/>
    <w:rsid w:val="00B52B24"/>
    <w:rsid w:val="00B5527F"/>
    <w:rsid w:val="00B55406"/>
    <w:rsid w:val="00B5715B"/>
    <w:rsid w:val="00B60E42"/>
    <w:rsid w:val="00B61F1D"/>
    <w:rsid w:val="00B62D7D"/>
    <w:rsid w:val="00B636A8"/>
    <w:rsid w:val="00B650BF"/>
    <w:rsid w:val="00B65201"/>
    <w:rsid w:val="00B65CBD"/>
    <w:rsid w:val="00B665C6"/>
    <w:rsid w:val="00B66B40"/>
    <w:rsid w:val="00B72D11"/>
    <w:rsid w:val="00B7444E"/>
    <w:rsid w:val="00B74FFA"/>
    <w:rsid w:val="00B805AF"/>
    <w:rsid w:val="00B85F06"/>
    <w:rsid w:val="00B869EC"/>
    <w:rsid w:val="00B8715C"/>
    <w:rsid w:val="00B90773"/>
    <w:rsid w:val="00B930B2"/>
    <w:rsid w:val="00B9397A"/>
    <w:rsid w:val="00B9633D"/>
    <w:rsid w:val="00B96607"/>
    <w:rsid w:val="00BA2AE3"/>
    <w:rsid w:val="00BA2EBE"/>
    <w:rsid w:val="00BA4B8B"/>
    <w:rsid w:val="00BA5B3C"/>
    <w:rsid w:val="00BA6063"/>
    <w:rsid w:val="00BA660D"/>
    <w:rsid w:val="00BB0F28"/>
    <w:rsid w:val="00BB250F"/>
    <w:rsid w:val="00BB40A7"/>
    <w:rsid w:val="00BB4569"/>
    <w:rsid w:val="00BB458A"/>
    <w:rsid w:val="00BB51F2"/>
    <w:rsid w:val="00BB5A67"/>
    <w:rsid w:val="00BC1C1B"/>
    <w:rsid w:val="00BC2F36"/>
    <w:rsid w:val="00BC4758"/>
    <w:rsid w:val="00BC69D7"/>
    <w:rsid w:val="00BC6FD4"/>
    <w:rsid w:val="00BC70EA"/>
    <w:rsid w:val="00BD00D3"/>
    <w:rsid w:val="00BD1659"/>
    <w:rsid w:val="00BD2490"/>
    <w:rsid w:val="00BD3AA9"/>
    <w:rsid w:val="00BD4A18"/>
    <w:rsid w:val="00BD6DB2"/>
    <w:rsid w:val="00BE11CF"/>
    <w:rsid w:val="00BE21AB"/>
    <w:rsid w:val="00BE2F62"/>
    <w:rsid w:val="00BE312E"/>
    <w:rsid w:val="00BE55CB"/>
    <w:rsid w:val="00BE5A0A"/>
    <w:rsid w:val="00BF06EB"/>
    <w:rsid w:val="00BF18FB"/>
    <w:rsid w:val="00BF3D96"/>
    <w:rsid w:val="00BF410B"/>
    <w:rsid w:val="00BF527C"/>
    <w:rsid w:val="00BF5D23"/>
    <w:rsid w:val="00BF617A"/>
    <w:rsid w:val="00C01C80"/>
    <w:rsid w:val="00C02141"/>
    <w:rsid w:val="00C0329B"/>
    <w:rsid w:val="00C0379D"/>
    <w:rsid w:val="00C03931"/>
    <w:rsid w:val="00C05B1C"/>
    <w:rsid w:val="00C05FE3"/>
    <w:rsid w:val="00C108B0"/>
    <w:rsid w:val="00C112F7"/>
    <w:rsid w:val="00C11A20"/>
    <w:rsid w:val="00C1438A"/>
    <w:rsid w:val="00C1503B"/>
    <w:rsid w:val="00C175DA"/>
    <w:rsid w:val="00C2136D"/>
    <w:rsid w:val="00C214EE"/>
    <w:rsid w:val="00C2314B"/>
    <w:rsid w:val="00C24971"/>
    <w:rsid w:val="00C24BCF"/>
    <w:rsid w:val="00C24F1C"/>
    <w:rsid w:val="00C26BE5"/>
    <w:rsid w:val="00C26E4D"/>
    <w:rsid w:val="00C27909"/>
    <w:rsid w:val="00C27B03"/>
    <w:rsid w:val="00C30648"/>
    <w:rsid w:val="00C30D78"/>
    <w:rsid w:val="00C314E1"/>
    <w:rsid w:val="00C31CB2"/>
    <w:rsid w:val="00C32DA3"/>
    <w:rsid w:val="00C33B4F"/>
    <w:rsid w:val="00C341FC"/>
    <w:rsid w:val="00C34397"/>
    <w:rsid w:val="00C34C3E"/>
    <w:rsid w:val="00C4095D"/>
    <w:rsid w:val="00C41ECD"/>
    <w:rsid w:val="00C42858"/>
    <w:rsid w:val="00C4744A"/>
    <w:rsid w:val="00C4756E"/>
    <w:rsid w:val="00C476CB"/>
    <w:rsid w:val="00C4787A"/>
    <w:rsid w:val="00C50912"/>
    <w:rsid w:val="00C529C0"/>
    <w:rsid w:val="00C52CDD"/>
    <w:rsid w:val="00C533A2"/>
    <w:rsid w:val="00C534FA"/>
    <w:rsid w:val="00C57936"/>
    <w:rsid w:val="00C601D2"/>
    <w:rsid w:val="00C61BD5"/>
    <w:rsid w:val="00C637D9"/>
    <w:rsid w:val="00C637F5"/>
    <w:rsid w:val="00C63C42"/>
    <w:rsid w:val="00C64A1A"/>
    <w:rsid w:val="00C65BCC"/>
    <w:rsid w:val="00C66970"/>
    <w:rsid w:val="00C7016A"/>
    <w:rsid w:val="00C7291E"/>
    <w:rsid w:val="00C74B61"/>
    <w:rsid w:val="00C74E58"/>
    <w:rsid w:val="00C774B8"/>
    <w:rsid w:val="00C8074A"/>
    <w:rsid w:val="00C809F1"/>
    <w:rsid w:val="00C8414D"/>
    <w:rsid w:val="00C857E3"/>
    <w:rsid w:val="00C86788"/>
    <w:rsid w:val="00C8691C"/>
    <w:rsid w:val="00C90AD6"/>
    <w:rsid w:val="00C91897"/>
    <w:rsid w:val="00C95B15"/>
    <w:rsid w:val="00CA0613"/>
    <w:rsid w:val="00CA0B33"/>
    <w:rsid w:val="00CA168A"/>
    <w:rsid w:val="00CA1FA9"/>
    <w:rsid w:val="00CA2103"/>
    <w:rsid w:val="00CA22EB"/>
    <w:rsid w:val="00CA357E"/>
    <w:rsid w:val="00CA44F9"/>
    <w:rsid w:val="00CA4A69"/>
    <w:rsid w:val="00CA6449"/>
    <w:rsid w:val="00CB1D0B"/>
    <w:rsid w:val="00CB44CD"/>
    <w:rsid w:val="00CB5302"/>
    <w:rsid w:val="00CB596E"/>
    <w:rsid w:val="00CB7FCC"/>
    <w:rsid w:val="00CC3E0C"/>
    <w:rsid w:val="00CC58D3"/>
    <w:rsid w:val="00CC784D"/>
    <w:rsid w:val="00CD204C"/>
    <w:rsid w:val="00CD36E3"/>
    <w:rsid w:val="00CD57C9"/>
    <w:rsid w:val="00CD7191"/>
    <w:rsid w:val="00CF05FD"/>
    <w:rsid w:val="00CF434F"/>
    <w:rsid w:val="00CF53FC"/>
    <w:rsid w:val="00CF6ABF"/>
    <w:rsid w:val="00D0067C"/>
    <w:rsid w:val="00D0337B"/>
    <w:rsid w:val="00D03D08"/>
    <w:rsid w:val="00D05377"/>
    <w:rsid w:val="00D05899"/>
    <w:rsid w:val="00D06E0E"/>
    <w:rsid w:val="00D079B2"/>
    <w:rsid w:val="00D114E9"/>
    <w:rsid w:val="00D15EBF"/>
    <w:rsid w:val="00D164F4"/>
    <w:rsid w:val="00D17727"/>
    <w:rsid w:val="00D215D9"/>
    <w:rsid w:val="00D232E6"/>
    <w:rsid w:val="00D25169"/>
    <w:rsid w:val="00D27408"/>
    <w:rsid w:val="00D303D1"/>
    <w:rsid w:val="00D30DEE"/>
    <w:rsid w:val="00D30EDB"/>
    <w:rsid w:val="00D34034"/>
    <w:rsid w:val="00D351FE"/>
    <w:rsid w:val="00D35A87"/>
    <w:rsid w:val="00D35B43"/>
    <w:rsid w:val="00D41100"/>
    <w:rsid w:val="00D429C6"/>
    <w:rsid w:val="00D438D0"/>
    <w:rsid w:val="00D4477C"/>
    <w:rsid w:val="00D45895"/>
    <w:rsid w:val="00D47748"/>
    <w:rsid w:val="00D5181B"/>
    <w:rsid w:val="00D519A9"/>
    <w:rsid w:val="00D54CC3"/>
    <w:rsid w:val="00D57E38"/>
    <w:rsid w:val="00D6041A"/>
    <w:rsid w:val="00D61EB4"/>
    <w:rsid w:val="00D633EB"/>
    <w:rsid w:val="00D66D29"/>
    <w:rsid w:val="00D67CA6"/>
    <w:rsid w:val="00D67EA3"/>
    <w:rsid w:val="00D7074D"/>
    <w:rsid w:val="00D70AD0"/>
    <w:rsid w:val="00D71967"/>
    <w:rsid w:val="00D71A8E"/>
    <w:rsid w:val="00D7205A"/>
    <w:rsid w:val="00D7478B"/>
    <w:rsid w:val="00D74B04"/>
    <w:rsid w:val="00D74CBD"/>
    <w:rsid w:val="00D76136"/>
    <w:rsid w:val="00D77AA0"/>
    <w:rsid w:val="00D82AFA"/>
    <w:rsid w:val="00D82BAE"/>
    <w:rsid w:val="00D82C44"/>
    <w:rsid w:val="00D82FF7"/>
    <w:rsid w:val="00D847FE"/>
    <w:rsid w:val="00D85083"/>
    <w:rsid w:val="00D92298"/>
    <w:rsid w:val="00D932C5"/>
    <w:rsid w:val="00D95A5B"/>
    <w:rsid w:val="00D964EA"/>
    <w:rsid w:val="00D966D0"/>
    <w:rsid w:val="00D97475"/>
    <w:rsid w:val="00DA08CD"/>
    <w:rsid w:val="00DA0C59"/>
    <w:rsid w:val="00DA10AF"/>
    <w:rsid w:val="00DA2A29"/>
    <w:rsid w:val="00DA3991"/>
    <w:rsid w:val="00DA3A1D"/>
    <w:rsid w:val="00DA409F"/>
    <w:rsid w:val="00DA54EC"/>
    <w:rsid w:val="00DA6E0E"/>
    <w:rsid w:val="00DA6EC4"/>
    <w:rsid w:val="00DA7526"/>
    <w:rsid w:val="00DB01EC"/>
    <w:rsid w:val="00DB0477"/>
    <w:rsid w:val="00DB5838"/>
    <w:rsid w:val="00DB6998"/>
    <w:rsid w:val="00DB708A"/>
    <w:rsid w:val="00DB7E6C"/>
    <w:rsid w:val="00DC6FC8"/>
    <w:rsid w:val="00DD38AA"/>
    <w:rsid w:val="00DD5A29"/>
    <w:rsid w:val="00DD5D9D"/>
    <w:rsid w:val="00DE1C68"/>
    <w:rsid w:val="00DE35CB"/>
    <w:rsid w:val="00DE3D98"/>
    <w:rsid w:val="00DE4689"/>
    <w:rsid w:val="00DE4D0E"/>
    <w:rsid w:val="00DE5CA5"/>
    <w:rsid w:val="00DE63E6"/>
    <w:rsid w:val="00DE697F"/>
    <w:rsid w:val="00DE7D32"/>
    <w:rsid w:val="00DF13BE"/>
    <w:rsid w:val="00DF21E9"/>
    <w:rsid w:val="00DF4444"/>
    <w:rsid w:val="00DF538D"/>
    <w:rsid w:val="00E00F14"/>
    <w:rsid w:val="00E02614"/>
    <w:rsid w:val="00E05A64"/>
    <w:rsid w:val="00E06386"/>
    <w:rsid w:val="00E070E2"/>
    <w:rsid w:val="00E108F5"/>
    <w:rsid w:val="00E10E72"/>
    <w:rsid w:val="00E113FC"/>
    <w:rsid w:val="00E11741"/>
    <w:rsid w:val="00E12B07"/>
    <w:rsid w:val="00E12B3D"/>
    <w:rsid w:val="00E1378D"/>
    <w:rsid w:val="00E14523"/>
    <w:rsid w:val="00E157B7"/>
    <w:rsid w:val="00E16D50"/>
    <w:rsid w:val="00E1754B"/>
    <w:rsid w:val="00E22032"/>
    <w:rsid w:val="00E2396B"/>
    <w:rsid w:val="00E24EB4"/>
    <w:rsid w:val="00E30D8C"/>
    <w:rsid w:val="00E311D3"/>
    <w:rsid w:val="00E31DAD"/>
    <w:rsid w:val="00E3201D"/>
    <w:rsid w:val="00E320ED"/>
    <w:rsid w:val="00E337AF"/>
    <w:rsid w:val="00E33AFB"/>
    <w:rsid w:val="00E33F87"/>
    <w:rsid w:val="00E34218"/>
    <w:rsid w:val="00E36C36"/>
    <w:rsid w:val="00E413C6"/>
    <w:rsid w:val="00E42475"/>
    <w:rsid w:val="00E46282"/>
    <w:rsid w:val="00E46340"/>
    <w:rsid w:val="00E47A49"/>
    <w:rsid w:val="00E51D41"/>
    <w:rsid w:val="00E5216E"/>
    <w:rsid w:val="00E53960"/>
    <w:rsid w:val="00E54F11"/>
    <w:rsid w:val="00E566FD"/>
    <w:rsid w:val="00E57AF5"/>
    <w:rsid w:val="00E77340"/>
    <w:rsid w:val="00E82344"/>
    <w:rsid w:val="00E83642"/>
    <w:rsid w:val="00E84C82"/>
    <w:rsid w:val="00E84D64"/>
    <w:rsid w:val="00E87408"/>
    <w:rsid w:val="00E877A9"/>
    <w:rsid w:val="00E914C4"/>
    <w:rsid w:val="00E92CD9"/>
    <w:rsid w:val="00E92F25"/>
    <w:rsid w:val="00E934F5"/>
    <w:rsid w:val="00E95B6C"/>
    <w:rsid w:val="00E96961"/>
    <w:rsid w:val="00EA0705"/>
    <w:rsid w:val="00EA08DD"/>
    <w:rsid w:val="00EA1070"/>
    <w:rsid w:val="00EA1BC0"/>
    <w:rsid w:val="00EA4C02"/>
    <w:rsid w:val="00EA4F72"/>
    <w:rsid w:val="00EA72EC"/>
    <w:rsid w:val="00EB0ABA"/>
    <w:rsid w:val="00EB11CB"/>
    <w:rsid w:val="00EB275A"/>
    <w:rsid w:val="00EB2AE9"/>
    <w:rsid w:val="00EB33D2"/>
    <w:rsid w:val="00EB786A"/>
    <w:rsid w:val="00EB7CB4"/>
    <w:rsid w:val="00EC1578"/>
    <w:rsid w:val="00EC18AF"/>
    <w:rsid w:val="00EC1C72"/>
    <w:rsid w:val="00EC208F"/>
    <w:rsid w:val="00EC23A7"/>
    <w:rsid w:val="00EC3CC9"/>
    <w:rsid w:val="00EC680A"/>
    <w:rsid w:val="00ED13E9"/>
    <w:rsid w:val="00ED191F"/>
    <w:rsid w:val="00ED1D55"/>
    <w:rsid w:val="00ED536F"/>
    <w:rsid w:val="00ED5C6A"/>
    <w:rsid w:val="00ED6242"/>
    <w:rsid w:val="00ED6755"/>
    <w:rsid w:val="00ED781C"/>
    <w:rsid w:val="00EE1F8E"/>
    <w:rsid w:val="00EE291A"/>
    <w:rsid w:val="00EE2BED"/>
    <w:rsid w:val="00EE374B"/>
    <w:rsid w:val="00EE70C2"/>
    <w:rsid w:val="00EE7B81"/>
    <w:rsid w:val="00EF0682"/>
    <w:rsid w:val="00EF0D4C"/>
    <w:rsid w:val="00EF2209"/>
    <w:rsid w:val="00EF4EAE"/>
    <w:rsid w:val="00F00955"/>
    <w:rsid w:val="00F03697"/>
    <w:rsid w:val="00F04376"/>
    <w:rsid w:val="00F06814"/>
    <w:rsid w:val="00F11BB5"/>
    <w:rsid w:val="00F1417B"/>
    <w:rsid w:val="00F1590C"/>
    <w:rsid w:val="00F165B9"/>
    <w:rsid w:val="00F204F0"/>
    <w:rsid w:val="00F23462"/>
    <w:rsid w:val="00F239FE"/>
    <w:rsid w:val="00F255E5"/>
    <w:rsid w:val="00F26F6A"/>
    <w:rsid w:val="00F3156F"/>
    <w:rsid w:val="00F33DF9"/>
    <w:rsid w:val="00F3422F"/>
    <w:rsid w:val="00F34B99"/>
    <w:rsid w:val="00F35E0B"/>
    <w:rsid w:val="00F36A8E"/>
    <w:rsid w:val="00F4004F"/>
    <w:rsid w:val="00F400E0"/>
    <w:rsid w:val="00F40648"/>
    <w:rsid w:val="00F4106E"/>
    <w:rsid w:val="00F42FD2"/>
    <w:rsid w:val="00F463B9"/>
    <w:rsid w:val="00F50579"/>
    <w:rsid w:val="00F50E28"/>
    <w:rsid w:val="00F52632"/>
    <w:rsid w:val="00F52DAB"/>
    <w:rsid w:val="00F53D00"/>
    <w:rsid w:val="00F543F0"/>
    <w:rsid w:val="00F5658B"/>
    <w:rsid w:val="00F566E1"/>
    <w:rsid w:val="00F613B6"/>
    <w:rsid w:val="00F62F4A"/>
    <w:rsid w:val="00F64E05"/>
    <w:rsid w:val="00F70037"/>
    <w:rsid w:val="00F70A66"/>
    <w:rsid w:val="00F81D29"/>
    <w:rsid w:val="00F82B90"/>
    <w:rsid w:val="00F85104"/>
    <w:rsid w:val="00F878E4"/>
    <w:rsid w:val="00F907FC"/>
    <w:rsid w:val="00F91481"/>
    <w:rsid w:val="00F917DF"/>
    <w:rsid w:val="00F91AE7"/>
    <w:rsid w:val="00F91C4D"/>
    <w:rsid w:val="00F92FD9"/>
    <w:rsid w:val="00F96ACB"/>
    <w:rsid w:val="00F9715D"/>
    <w:rsid w:val="00F9744F"/>
    <w:rsid w:val="00FA072C"/>
    <w:rsid w:val="00FA0CA3"/>
    <w:rsid w:val="00FA0EA4"/>
    <w:rsid w:val="00FA2139"/>
    <w:rsid w:val="00FA538E"/>
    <w:rsid w:val="00FA6684"/>
    <w:rsid w:val="00FA731E"/>
    <w:rsid w:val="00FB2B38"/>
    <w:rsid w:val="00FB40B4"/>
    <w:rsid w:val="00FB472B"/>
    <w:rsid w:val="00FB69FA"/>
    <w:rsid w:val="00FC21F0"/>
    <w:rsid w:val="00FC505D"/>
    <w:rsid w:val="00FC554D"/>
    <w:rsid w:val="00FC6358"/>
    <w:rsid w:val="00FC70DF"/>
    <w:rsid w:val="00FD0618"/>
    <w:rsid w:val="00FD07E5"/>
    <w:rsid w:val="00FD1D21"/>
    <w:rsid w:val="00FD269B"/>
    <w:rsid w:val="00FD3154"/>
    <w:rsid w:val="00FD320D"/>
    <w:rsid w:val="00FD4486"/>
    <w:rsid w:val="00FD47E0"/>
    <w:rsid w:val="00FD6D6D"/>
    <w:rsid w:val="00FD7881"/>
    <w:rsid w:val="00FE23C6"/>
    <w:rsid w:val="00FE23DE"/>
    <w:rsid w:val="00FE288D"/>
    <w:rsid w:val="00FE3413"/>
    <w:rsid w:val="00FE665F"/>
    <w:rsid w:val="00FE7063"/>
    <w:rsid w:val="00FE7B8B"/>
    <w:rsid w:val="00FF13C5"/>
    <w:rsid w:val="00FF2E7D"/>
    <w:rsid w:val="00FF310B"/>
    <w:rsid w:val="00FF4765"/>
    <w:rsid w:val="00FF7B1B"/>
    <w:rsid w:val="00FF7EB4"/>
    <w:rsid w:val="08394C33"/>
    <w:rsid w:val="1AA73A85"/>
    <w:rsid w:val="23FE2D31"/>
    <w:rsid w:val="26DE1132"/>
    <w:rsid w:val="28121F6B"/>
    <w:rsid w:val="284D272E"/>
    <w:rsid w:val="2B2D206F"/>
    <w:rsid w:val="2B900B82"/>
    <w:rsid w:val="2D2019BE"/>
    <w:rsid w:val="35642F33"/>
    <w:rsid w:val="3C371864"/>
    <w:rsid w:val="457318A6"/>
    <w:rsid w:val="4A2C0A9D"/>
    <w:rsid w:val="4A787536"/>
    <w:rsid w:val="50831A64"/>
    <w:rsid w:val="5DF629BC"/>
    <w:rsid w:val="624016B2"/>
    <w:rsid w:val="79B2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4417C"/>
  <w15:docId w15:val="{4A1423B9-CAA9-4696-9F67-02EB6D82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unhideWhenUsed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index heading" w:semiHidden="1" w:qFormat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qFormat="1"/>
    <w:lsdException w:name="line number" w:semiHidden="1" w:unhideWhenUsed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qFormat="1"/>
    <w:lsdException w:name="Body Text Indent" w:semiHidden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 w:qFormat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next w:val="a6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5"/>
    <w:next w:val="a5"/>
    <w:link w:val="10"/>
    <w:qFormat/>
    <w:pPr>
      <w:numPr>
        <w:numId w:val="1"/>
      </w:numPr>
      <w:spacing w:before="10" w:afterLines="50" w:after="50" w:line="480" w:lineRule="exact"/>
      <w:jc w:val="left"/>
      <w:outlineLvl w:val="0"/>
    </w:pPr>
    <w:rPr>
      <w:rFonts w:eastAsia="黑体"/>
      <w:kern w:val="0"/>
      <w:sz w:val="32"/>
      <w:szCs w:val="20"/>
      <w:lang w:eastAsia="en-US"/>
    </w:rPr>
  </w:style>
  <w:style w:type="paragraph" w:styleId="2">
    <w:name w:val="heading 2"/>
    <w:basedOn w:val="a5"/>
    <w:next w:val="a5"/>
    <w:qFormat/>
    <w:pPr>
      <w:outlineLvl w:val="1"/>
    </w:pPr>
    <w:rPr>
      <w:sz w:val="28"/>
    </w:rPr>
  </w:style>
  <w:style w:type="paragraph" w:styleId="3">
    <w:name w:val="heading 3"/>
    <w:basedOn w:val="1"/>
    <w:next w:val="a5"/>
    <w:qFormat/>
    <w:pPr>
      <w:numPr>
        <w:ilvl w:val="2"/>
      </w:numPr>
      <w:spacing w:afterLines="0" w:after="0" w:line="240" w:lineRule="auto"/>
      <w:outlineLvl w:val="2"/>
    </w:pPr>
    <w:rPr>
      <w:sz w:val="28"/>
    </w:rPr>
  </w:style>
  <w:style w:type="paragraph" w:styleId="4">
    <w:name w:val="heading 4"/>
    <w:basedOn w:val="1"/>
    <w:next w:val="a5"/>
    <w:qFormat/>
    <w:pPr>
      <w:numPr>
        <w:ilvl w:val="3"/>
      </w:numPr>
      <w:outlineLvl w:val="3"/>
    </w:pPr>
  </w:style>
  <w:style w:type="paragraph" w:styleId="5">
    <w:name w:val="heading 5"/>
    <w:basedOn w:val="a5"/>
    <w:next w:val="a5"/>
    <w:qFormat/>
    <w:pPr>
      <w:numPr>
        <w:ilvl w:val="4"/>
        <w:numId w:val="1"/>
      </w:numPr>
      <w:spacing w:before="240" w:after="60" w:line="240" w:lineRule="atLeast"/>
      <w:jc w:val="left"/>
      <w:outlineLvl w:val="4"/>
    </w:pPr>
    <w:rPr>
      <w:rFonts w:eastAsia="PMingLiU"/>
      <w:kern w:val="0"/>
      <w:sz w:val="22"/>
      <w:szCs w:val="20"/>
      <w:lang w:eastAsia="en-US"/>
    </w:rPr>
  </w:style>
  <w:style w:type="paragraph" w:styleId="6">
    <w:name w:val="heading 6"/>
    <w:basedOn w:val="a5"/>
    <w:next w:val="a5"/>
    <w:qFormat/>
    <w:pPr>
      <w:numPr>
        <w:ilvl w:val="5"/>
        <w:numId w:val="1"/>
      </w:numPr>
      <w:spacing w:before="240" w:after="60" w:line="240" w:lineRule="atLeast"/>
      <w:jc w:val="left"/>
      <w:outlineLvl w:val="5"/>
    </w:pPr>
    <w:rPr>
      <w:rFonts w:eastAsia="PMingLiU"/>
      <w:i/>
      <w:kern w:val="0"/>
      <w:sz w:val="22"/>
      <w:szCs w:val="20"/>
      <w:lang w:eastAsia="en-US"/>
    </w:rPr>
  </w:style>
  <w:style w:type="paragraph" w:styleId="7">
    <w:name w:val="heading 7"/>
    <w:basedOn w:val="a5"/>
    <w:next w:val="a5"/>
    <w:qFormat/>
    <w:pPr>
      <w:numPr>
        <w:ilvl w:val="6"/>
        <w:numId w:val="1"/>
      </w:numPr>
      <w:spacing w:before="240" w:after="60" w:line="240" w:lineRule="atLeast"/>
      <w:jc w:val="left"/>
      <w:outlineLvl w:val="6"/>
    </w:pPr>
    <w:rPr>
      <w:rFonts w:eastAsia="PMingLiU"/>
      <w:kern w:val="0"/>
      <w:sz w:val="20"/>
      <w:szCs w:val="20"/>
      <w:lang w:eastAsia="en-US"/>
    </w:rPr>
  </w:style>
  <w:style w:type="paragraph" w:styleId="8">
    <w:name w:val="heading 8"/>
    <w:basedOn w:val="a5"/>
    <w:next w:val="a5"/>
    <w:qFormat/>
    <w:pPr>
      <w:numPr>
        <w:ilvl w:val="7"/>
        <w:numId w:val="1"/>
      </w:numPr>
      <w:spacing w:before="240" w:after="60" w:line="240" w:lineRule="atLeast"/>
      <w:jc w:val="left"/>
      <w:outlineLvl w:val="7"/>
    </w:pPr>
    <w:rPr>
      <w:rFonts w:eastAsia="PMingLiU"/>
      <w:i/>
      <w:kern w:val="0"/>
      <w:sz w:val="20"/>
      <w:szCs w:val="20"/>
      <w:lang w:eastAsia="en-US"/>
    </w:rPr>
  </w:style>
  <w:style w:type="paragraph" w:styleId="9">
    <w:name w:val="heading 9"/>
    <w:basedOn w:val="a5"/>
    <w:next w:val="a5"/>
    <w:qFormat/>
    <w:pPr>
      <w:numPr>
        <w:ilvl w:val="8"/>
        <w:numId w:val="1"/>
      </w:numPr>
      <w:spacing w:before="240" w:after="60" w:line="240" w:lineRule="atLeast"/>
      <w:jc w:val="left"/>
      <w:outlineLvl w:val="8"/>
    </w:pPr>
    <w:rPr>
      <w:rFonts w:eastAsia="PMingLiU"/>
      <w:b/>
      <w:i/>
      <w:kern w:val="0"/>
      <w:sz w:val="18"/>
      <w:szCs w:val="20"/>
      <w:lang w:eastAsia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a6">
    <w:name w:val="正文文字"/>
    <w:basedOn w:val="a5"/>
    <w:next w:val="a5"/>
    <w:qFormat/>
    <w:pPr>
      <w:spacing w:after="120"/>
    </w:pPr>
  </w:style>
  <w:style w:type="paragraph" w:styleId="TOC7">
    <w:name w:val="toc 7"/>
    <w:basedOn w:val="a5"/>
    <w:next w:val="a5"/>
    <w:semiHidden/>
    <w:qFormat/>
    <w:pPr>
      <w:tabs>
        <w:tab w:val="right" w:leader="dot" w:pos="9241"/>
      </w:tabs>
      <w:ind w:firstLineChars="500" w:firstLine="500"/>
      <w:jc w:val="left"/>
    </w:pPr>
    <w:rPr>
      <w:rFonts w:ascii="宋体"/>
      <w:szCs w:val="21"/>
    </w:rPr>
  </w:style>
  <w:style w:type="paragraph" w:styleId="80">
    <w:name w:val="index 8"/>
    <w:basedOn w:val="a5"/>
    <w:next w:val="a5"/>
    <w:semiHidden/>
    <w:qFormat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50">
    <w:name w:val="index 5"/>
    <w:basedOn w:val="a5"/>
    <w:next w:val="a5"/>
    <w:semiHidden/>
    <w:qFormat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aa">
    <w:name w:val="Document Map"/>
    <w:basedOn w:val="a5"/>
    <w:semiHidden/>
    <w:qFormat/>
    <w:pPr>
      <w:shd w:val="clear" w:color="auto" w:fill="000080"/>
    </w:pPr>
  </w:style>
  <w:style w:type="paragraph" w:styleId="ab">
    <w:name w:val="annotation text"/>
    <w:basedOn w:val="a5"/>
    <w:link w:val="ac"/>
    <w:semiHidden/>
    <w:qFormat/>
    <w:pPr>
      <w:jc w:val="left"/>
    </w:pPr>
  </w:style>
  <w:style w:type="paragraph" w:styleId="60">
    <w:name w:val="index 6"/>
    <w:basedOn w:val="a5"/>
    <w:next w:val="a5"/>
    <w:semiHidden/>
    <w:qFormat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ad">
    <w:name w:val="Body Text"/>
    <w:basedOn w:val="a5"/>
    <w:link w:val="ae"/>
    <w:semiHidden/>
    <w:qFormat/>
    <w:pPr>
      <w:spacing w:after="120"/>
    </w:pPr>
  </w:style>
  <w:style w:type="paragraph" w:styleId="af">
    <w:name w:val="Body Text Indent"/>
    <w:basedOn w:val="a5"/>
    <w:semiHidden/>
    <w:qFormat/>
    <w:pPr>
      <w:spacing w:after="120"/>
      <w:ind w:leftChars="200" w:left="420"/>
    </w:pPr>
  </w:style>
  <w:style w:type="paragraph" w:styleId="40">
    <w:name w:val="index 4"/>
    <w:basedOn w:val="a5"/>
    <w:next w:val="a5"/>
    <w:semiHidden/>
    <w:qFormat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TOC5">
    <w:name w:val="toc 5"/>
    <w:basedOn w:val="a5"/>
    <w:next w:val="a5"/>
    <w:semiHidden/>
    <w:qFormat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TOC3">
    <w:name w:val="toc 3"/>
    <w:basedOn w:val="a5"/>
    <w:next w:val="a5"/>
    <w:uiPriority w:val="39"/>
    <w:qFormat/>
    <w:pPr>
      <w:tabs>
        <w:tab w:val="right" w:leader="dot" w:pos="9241"/>
      </w:tabs>
      <w:ind w:leftChars="200" w:left="200"/>
      <w:jc w:val="left"/>
    </w:pPr>
    <w:rPr>
      <w:rFonts w:ascii="宋体"/>
      <w:szCs w:val="21"/>
    </w:rPr>
  </w:style>
  <w:style w:type="paragraph" w:styleId="TOC8">
    <w:name w:val="toc 8"/>
    <w:basedOn w:val="a5"/>
    <w:next w:val="a5"/>
    <w:semiHidden/>
    <w:qFormat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30">
    <w:name w:val="index 3"/>
    <w:basedOn w:val="a5"/>
    <w:next w:val="a5"/>
    <w:semiHidden/>
    <w:qFormat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af0">
    <w:name w:val="Date"/>
    <w:basedOn w:val="a5"/>
    <w:next w:val="a5"/>
    <w:link w:val="af1"/>
    <w:semiHidden/>
    <w:qFormat/>
    <w:pPr>
      <w:ind w:leftChars="2500" w:left="100"/>
    </w:pPr>
  </w:style>
  <w:style w:type="paragraph" w:styleId="af2">
    <w:name w:val="endnote text"/>
    <w:basedOn w:val="a5"/>
    <w:semiHidden/>
    <w:qFormat/>
    <w:pPr>
      <w:snapToGrid w:val="0"/>
      <w:jc w:val="left"/>
    </w:pPr>
  </w:style>
  <w:style w:type="paragraph" w:styleId="af3">
    <w:name w:val="Balloon Text"/>
    <w:basedOn w:val="a5"/>
    <w:semiHidden/>
    <w:qFormat/>
    <w:rPr>
      <w:sz w:val="18"/>
      <w:szCs w:val="18"/>
    </w:rPr>
  </w:style>
  <w:style w:type="paragraph" w:styleId="af4">
    <w:name w:val="footer"/>
    <w:basedOn w:val="a5"/>
    <w:link w:val="af5"/>
    <w:uiPriority w:val="99"/>
    <w:qFormat/>
    <w:pPr>
      <w:snapToGrid w:val="0"/>
      <w:ind w:rightChars="100" w:right="210"/>
      <w:jc w:val="right"/>
    </w:pPr>
    <w:rPr>
      <w:sz w:val="18"/>
      <w:szCs w:val="18"/>
    </w:rPr>
  </w:style>
  <w:style w:type="paragraph" w:styleId="af6">
    <w:name w:val="header"/>
    <w:basedOn w:val="a5"/>
    <w:link w:val="af7"/>
    <w:uiPriority w:val="99"/>
    <w:qFormat/>
    <w:pPr>
      <w:snapToGrid w:val="0"/>
      <w:jc w:val="left"/>
    </w:pPr>
    <w:rPr>
      <w:sz w:val="18"/>
      <w:szCs w:val="18"/>
    </w:rPr>
  </w:style>
  <w:style w:type="paragraph" w:styleId="TOC1">
    <w:name w:val="toc 1"/>
    <w:basedOn w:val="a5"/>
    <w:next w:val="a5"/>
    <w:uiPriority w:val="39"/>
    <w:qFormat/>
    <w:pPr>
      <w:tabs>
        <w:tab w:val="right" w:leader="dot" w:pos="9242"/>
      </w:tabs>
      <w:spacing w:beforeLines="25" w:before="78" w:afterLines="25" w:after="78" w:line="360" w:lineRule="auto"/>
      <w:jc w:val="left"/>
    </w:pPr>
    <w:rPr>
      <w:rFonts w:ascii="宋体"/>
      <w:szCs w:val="21"/>
    </w:rPr>
  </w:style>
  <w:style w:type="paragraph" w:styleId="TOC4">
    <w:name w:val="toc 4"/>
    <w:basedOn w:val="a5"/>
    <w:next w:val="a5"/>
    <w:semiHidden/>
    <w:qFormat/>
    <w:pPr>
      <w:tabs>
        <w:tab w:val="right" w:leader="dot" w:pos="9241"/>
      </w:tabs>
      <w:ind w:firstLineChars="200" w:firstLine="200"/>
      <w:jc w:val="left"/>
    </w:pPr>
    <w:rPr>
      <w:rFonts w:ascii="宋体"/>
      <w:szCs w:val="21"/>
    </w:rPr>
  </w:style>
  <w:style w:type="paragraph" w:styleId="af8">
    <w:name w:val="index heading"/>
    <w:basedOn w:val="a5"/>
    <w:next w:val="11"/>
    <w:semiHidden/>
    <w:qFormat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11">
    <w:name w:val="index 1"/>
    <w:basedOn w:val="a5"/>
    <w:next w:val="ZSA0"/>
    <w:semiHidden/>
    <w:qFormat/>
    <w:pPr>
      <w:tabs>
        <w:tab w:val="right" w:leader="dot" w:pos="9299"/>
      </w:tabs>
      <w:jc w:val="left"/>
    </w:pPr>
    <w:rPr>
      <w:rFonts w:ascii="宋体"/>
      <w:szCs w:val="21"/>
    </w:rPr>
  </w:style>
  <w:style w:type="paragraph" w:customStyle="1" w:styleId="ZSA0">
    <w:name w:val="ZS_A正文"/>
    <w:link w:val="ZSAChar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styleId="a0">
    <w:name w:val="footnote text"/>
    <w:basedOn w:val="a5"/>
    <w:semiHidden/>
    <w:qFormat/>
    <w:pPr>
      <w:numPr>
        <w:numId w:val="2"/>
      </w:numPr>
      <w:snapToGrid w:val="0"/>
      <w:jc w:val="left"/>
    </w:pPr>
    <w:rPr>
      <w:rFonts w:ascii="宋体"/>
      <w:sz w:val="18"/>
      <w:szCs w:val="18"/>
    </w:rPr>
  </w:style>
  <w:style w:type="paragraph" w:styleId="TOC6">
    <w:name w:val="toc 6"/>
    <w:basedOn w:val="a5"/>
    <w:next w:val="a5"/>
    <w:semiHidden/>
    <w:qFormat/>
    <w:pPr>
      <w:tabs>
        <w:tab w:val="right" w:leader="dot" w:pos="9241"/>
      </w:tabs>
      <w:ind w:firstLineChars="400" w:firstLine="400"/>
      <w:jc w:val="left"/>
    </w:pPr>
    <w:rPr>
      <w:rFonts w:ascii="宋体"/>
      <w:szCs w:val="21"/>
    </w:rPr>
  </w:style>
  <w:style w:type="paragraph" w:styleId="70">
    <w:name w:val="index 7"/>
    <w:basedOn w:val="a5"/>
    <w:next w:val="a5"/>
    <w:semiHidden/>
    <w:qFormat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90">
    <w:name w:val="index 9"/>
    <w:basedOn w:val="a5"/>
    <w:next w:val="a5"/>
    <w:semiHidden/>
    <w:qFormat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TOC2">
    <w:name w:val="toc 2"/>
    <w:basedOn w:val="a5"/>
    <w:next w:val="a5"/>
    <w:uiPriority w:val="39"/>
    <w:qFormat/>
    <w:pPr>
      <w:tabs>
        <w:tab w:val="right" w:leader="dot" w:pos="9242"/>
      </w:tabs>
      <w:ind w:leftChars="100" w:left="100"/>
      <w:jc w:val="left"/>
    </w:pPr>
    <w:rPr>
      <w:rFonts w:ascii="宋体"/>
      <w:szCs w:val="21"/>
    </w:rPr>
  </w:style>
  <w:style w:type="paragraph" w:styleId="TOC9">
    <w:name w:val="toc 9"/>
    <w:basedOn w:val="a5"/>
    <w:next w:val="a5"/>
    <w:semiHidden/>
    <w:qFormat/>
    <w:pPr>
      <w:ind w:left="1470"/>
      <w:jc w:val="left"/>
    </w:pPr>
    <w:rPr>
      <w:sz w:val="20"/>
      <w:szCs w:val="20"/>
    </w:rPr>
  </w:style>
  <w:style w:type="paragraph" w:styleId="20">
    <w:name w:val="index 2"/>
    <w:basedOn w:val="a5"/>
    <w:next w:val="a5"/>
    <w:semiHidden/>
    <w:qFormat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af9">
    <w:name w:val="annotation subject"/>
    <w:basedOn w:val="ab"/>
    <w:next w:val="ab"/>
    <w:link w:val="afa"/>
    <w:semiHidden/>
    <w:qFormat/>
    <w:rPr>
      <w:b/>
      <w:bCs/>
    </w:rPr>
  </w:style>
  <w:style w:type="table" w:styleId="afb">
    <w:name w:val="Table Grid"/>
    <w:basedOn w:val="a8"/>
    <w:uiPriority w:val="59"/>
    <w:qFormat/>
    <w:rPr>
      <w:rFonts w:ascii="宋体"/>
      <w:sz w:val="18"/>
      <w:szCs w:val="1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1">
    <w:name w:val="Table Simple 3"/>
    <w:basedOn w:val="a8"/>
    <w:semiHidden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c">
    <w:name w:val="endnote reference"/>
    <w:semiHidden/>
    <w:qFormat/>
    <w:rPr>
      <w:vertAlign w:val="superscript"/>
    </w:rPr>
  </w:style>
  <w:style w:type="character" w:styleId="afd">
    <w:name w:val="page number"/>
    <w:semiHidden/>
    <w:qFormat/>
    <w:rPr>
      <w:rFonts w:ascii="Times New Roman" w:eastAsia="宋体" w:hAnsi="Times New Roman"/>
      <w:sz w:val="18"/>
    </w:rPr>
  </w:style>
  <w:style w:type="character" w:styleId="afe">
    <w:name w:val="Hyperlink"/>
    <w:uiPriority w:val="99"/>
    <w:unhideWhenUsed/>
    <w:qFormat/>
    <w:rPr>
      <w:color w:val="0000FF"/>
      <w:u w:val="single"/>
    </w:rPr>
  </w:style>
  <w:style w:type="character" w:styleId="aff">
    <w:name w:val="annotation reference"/>
    <w:semiHidden/>
    <w:qFormat/>
    <w:rPr>
      <w:sz w:val="21"/>
      <w:szCs w:val="21"/>
    </w:rPr>
  </w:style>
  <w:style w:type="character" w:styleId="aff0">
    <w:name w:val="footnote reference"/>
    <w:semiHidden/>
    <w:qFormat/>
    <w:rPr>
      <w:vertAlign w:val="superscript"/>
    </w:rPr>
  </w:style>
  <w:style w:type="character" w:customStyle="1" w:styleId="ZSAChar">
    <w:name w:val="ZS_A正文 Char"/>
    <w:link w:val="ZSA0"/>
    <w:qFormat/>
    <w:rPr>
      <w:rFonts w:ascii="宋体"/>
      <w:sz w:val="21"/>
      <w:lang w:val="en-US" w:eastAsia="zh-CN" w:bidi="ar-SA"/>
    </w:rPr>
  </w:style>
  <w:style w:type="paragraph" w:customStyle="1" w:styleId="ZSC2">
    <w:name w:val="ZS_C标题2级"/>
    <w:next w:val="ZSA0"/>
    <w:qFormat/>
    <w:pPr>
      <w:numPr>
        <w:ilvl w:val="1"/>
        <w:numId w:val="3"/>
      </w:numPr>
      <w:spacing w:beforeLines="50" w:before="50" w:afterLines="50" w:after="50"/>
      <w:outlineLvl w:val="1"/>
    </w:pPr>
    <w:rPr>
      <w:rFonts w:ascii="黑体" w:eastAsia="黑体"/>
      <w:sz w:val="21"/>
      <w:szCs w:val="21"/>
    </w:rPr>
  </w:style>
  <w:style w:type="paragraph" w:customStyle="1" w:styleId="aff1">
    <w:name w:val="标准书脚_奇数页"/>
    <w:semiHidden/>
    <w:qFormat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f2">
    <w:name w:val="标准书眉_奇数页"/>
    <w:next w:val="a5"/>
    <w:semiHidden/>
    <w:qFormat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sz w:val="21"/>
      <w:szCs w:val="21"/>
    </w:rPr>
  </w:style>
  <w:style w:type="paragraph" w:customStyle="1" w:styleId="ZSC1">
    <w:name w:val="ZS_C标题1级"/>
    <w:next w:val="ZSA0"/>
    <w:qFormat/>
    <w:pPr>
      <w:numPr>
        <w:numId w:val="3"/>
      </w:numPr>
      <w:spacing w:beforeLines="100" w:before="100" w:afterLines="100" w:after="100"/>
      <w:jc w:val="both"/>
      <w:outlineLvl w:val="0"/>
    </w:pPr>
    <w:rPr>
      <w:rFonts w:ascii="黑体" w:eastAsia="黑体"/>
      <w:sz w:val="21"/>
    </w:rPr>
  </w:style>
  <w:style w:type="paragraph" w:customStyle="1" w:styleId="ZSC3">
    <w:name w:val="ZS_C标题3级"/>
    <w:basedOn w:val="ZSC2"/>
    <w:next w:val="ZSA0"/>
    <w:qFormat/>
    <w:pPr>
      <w:numPr>
        <w:ilvl w:val="2"/>
      </w:numPr>
      <w:ind w:left="0"/>
      <w:outlineLvl w:val="2"/>
    </w:pPr>
  </w:style>
  <w:style w:type="paragraph" w:customStyle="1" w:styleId="21">
    <w:name w:val="封面标准号2"/>
    <w:semiHidden/>
    <w:qFormat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ZSA">
    <w:name w:val="ZS_A正文列项"/>
    <w:qFormat/>
    <w:pPr>
      <w:widowControl w:val="0"/>
      <w:numPr>
        <w:numId w:val="4"/>
      </w:numPr>
      <w:jc w:val="both"/>
    </w:pPr>
    <w:rPr>
      <w:rFonts w:ascii="宋体"/>
      <w:sz w:val="21"/>
    </w:rPr>
  </w:style>
  <w:style w:type="paragraph" w:customStyle="1" w:styleId="ZSB1">
    <w:name w:val="ZS_B编号1级列项"/>
    <w:qFormat/>
    <w:pPr>
      <w:numPr>
        <w:ilvl w:val="1"/>
        <w:numId w:val="4"/>
      </w:numPr>
      <w:tabs>
        <w:tab w:val="left" w:pos="840"/>
      </w:tabs>
      <w:jc w:val="both"/>
    </w:pPr>
    <w:rPr>
      <w:rFonts w:ascii="宋体"/>
      <w:sz w:val="21"/>
    </w:rPr>
  </w:style>
  <w:style w:type="paragraph" w:customStyle="1" w:styleId="ZSA1">
    <w:name w:val="ZS_A目次、标准名称标题"/>
    <w:basedOn w:val="a5"/>
    <w:next w:val="ZSA0"/>
    <w:qFormat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ZSC4">
    <w:name w:val="ZS_C标题4级"/>
    <w:basedOn w:val="ZSC3"/>
    <w:next w:val="ZSA0"/>
    <w:qFormat/>
    <w:pPr>
      <w:numPr>
        <w:ilvl w:val="3"/>
      </w:numPr>
      <w:outlineLvl w:val="3"/>
    </w:pPr>
  </w:style>
  <w:style w:type="paragraph" w:customStyle="1" w:styleId="ZSE">
    <w:name w:val="ZS_E示例"/>
    <w:next w:val="ZSE2"/>
    <w:qFormat/>
    <w:pPr>
      <w:widowControl w:val="0"/>
      <w:numPr>
        <w:numId w:val="5"/>
      </w:numPr>
      <w:jc w:val="both"/>
    </w:pPr>
    <w:rPr>
      <w:rFonts w:ascii="宋体"/>
      <w:sz w:val="18"/>
      <w:szCs w:val="18"/>
    </w:rPr>
  </w:style>
  <w:style w:type="paragraph" w:customStyle="1" w:styleId="ZSE2">
    <w:name w:val="ZS_E示例段文字"/>
    <w:qFormat/>
    <w:pPr>
      <w:ind w:firstLineChars="200" w:firstLine="200"/>
    </w:pPr>
    <w:rPr>
      <w:rFonts w:ascii="宋体"/>
      <w:sz w:val="18"/>
      <w:szCs w:val="18"/>
    </w:rPr>
  </w:style>
  <w:style w:type="paragraph" w:customStyle="1" w:styleId="ZSB20">
    <w:name w:val="ZS_B编号2级"/>
    <w:qFormat/>
    <w:pPr>
      <w:numPr>
        <w:ilvl w:val="1"/>
        <w:numId w:val="6"/>
      </w:numPr>
      <w:jc w:val="both"/>
    </w:pPr>
    <w:rPr>
      <w:rFonts w:ascii="宋体"/>
      <w:sz w:val="21"/>
    </w:rPr>
  </w:style>
  <w:style w:type="paragraph" w:customStyle="1" w:styleId="ZSC5">
    <w:name w:val="ZS_C标题5级"/>
    <w:basedOn w:val="ZSC4"/>
    <w:next w:val="ZSA0"/>
    <w:qFormat/>
    <w:pPr>
      <w:numPr>
        <w:ilvl w:val="4"/>
      </w:numPr>
      <w:outlineLvl w:val="4"/>
    </w:pPr>
  </w:style>
  <w:style w:type="paragraph" w:customStyle="1" w:styleId="ZSC6">
    <w:name w:val="ZS_C标题6级"/>
    <w:basedOn w:val="ZSC5"/>
    <w:next w:val="ZSA0"/>
    <w:qFormat/>
    <w:pPr>
      <w:numPr>
        <w:ilvl w:val="5"/>
      </w:numPr>
      <w:outlineLvl w:val="5"/>
    </w:pPr>
  </w:style>
  <w:style w:type="paragraph" w:customStyle="1" w:styleId="a4">
    <w:name w:val="注："/>
    <w:next w:val="ZSA0"/>
    <w:semiHidden/>
    <w:qFormat/>
    <w:pPr>
      <w:widowControl w:val="0"/>
      <w:numPr>
        <w:numId w:val="7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a">
    <w:name w:val="注×："/>
    <w:semiHidden/>
    <w:qFormat/>
    <w:pPr>
      <w:widowControl w:val="0"/>
      <w:numPr>
        <w:numId w:val="8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ZSB10">
    <w:name w:val="ZS_B编号1级"/>
    <w:qFormat/>
    <w:pPr>
      <w:numPr>
        <w:numId w:val="6"/>
      </w:numPr>
      <w:jc w:val="both"/>
    </w:pPr>
    <w:rPr>
      <w:rFonts w:ascii="宋体"/>
      <w:sz w:val="21"/>
    </w:rPr>
  </w:style>
  <w:style w:type="paragraph" w:customStyle="1" w:styleId="ZSB2">
    <w:name w:val="ZS_B编号2级列项"/>
    <w:basedOn w:val="a5"/>
    <w:qFormat/>
    <w:pPr>
      <w:numPr>
        <w:ilvl w:val="2"/>
        <w:numId w:val="4"/>
      </w:numPr>
    </w:pPr>
    <w:rPr>
      <w:rFonts w:ascii="宋体"/>
      <w:szCs w:val="21"/>
    </w:rPr>
  </w:style>
  <w:style w:type="paragraph" w:customStyle="1" w:styleId="ZSB3">
    <w:name w:val="ZS_B编号3级"/>
    <w:qFormat/>
    <w:pPr>
      <w:numPr>
        <w:ilvl w:val="2"/>
        <w:numId w:val="6"/>
      </w:numPr>
    </w:pPr>
    <w:rPr>
      <w:rFonts w:ascii="宋体"/>
      <w:sz w:val="21"/>
    </w:rPr>
  </w:style>
  <w:style w:type="paragraph" w:customStyle="1" w:styleId="ZSE1">
    <w:name w:val="ZS_E示例×："/>
    <w:basedOn w:val="ZSC1"/>
    <w:qFormat/>
    <w:pPr>
      <w:numPr>
        <w:numId w:val="9"/>
      </w:numPr>
      <w:spacing w:beforeLines="0" w:before="0" w:afterLines="0" w:after="0"/>
      <w:outlineLvl w:val="9"/>
    </w:pPr>
    <w:rPr>
      <w:rFonts w:ascii="宋体" w:eastAsia="宋体"/>
      <w:sz w:val="18"/>
      <w:szCs w:val="18"/>
    </w:rPr>
  </w:style>
  <w:style w:type="paragraph" w:customStyle="1" w:styleId="ZSE3">
    <w:name w:val="ZS_E注"/>
    <w:basedOn w:val="a4"/>
    <w:next w:val="ZSA0"/>
    <w:qFormat/>
  </w:style>
  <w:style w:type="paragraph" w:customStyle="1" w:styleId="ZSE0">
    <w:name w:val="ZS_E注×："/>
    <w:qFormat/>
    <w:pPr>
      <w:numPr>
        <w:numId w:val="10"/>
      </w:numPr>
      <w:jc w:val="both"/>
    </w:pPr>
    <w:rPr>
      <w:rFonts w:ascii="宋体"/>
      <w:sz w:val="18"/>
      <w:szCs w:val="18"/>
    </w:rPr>
  </w:style>
  <w:style w:type="paragraph" w:customStyle="1" w:styleId="aff3">
    <w:name w:val="标准标志"/>
    <w:next w:val="a5"/>
    <w:semiHidden/>
    <w:qFormat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4">
    <w:name w:val="标准称谓"/>
    <w:next w:val="a5"/>
    <w:semiHidden/>
    <w:qFormat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5">
    <w:name w:val="标准书脚_偶数页"/>
    <w:semiHidden/>
    <w:qFormat/>
    <w:pPr>
      <w:spacing w:before="120"/>
      <w:ind w:left="221"/>
    </w:pPr>
    <w:rPr>
      <w:rFonts w:ascii="宋体"/>
      <w:sz w:val="18"/>
      <w:szCs w:val="18"/>
    </w:rPr>
  </w:style>
  <w:style w:type="paragraph" w:customStyle="1" w:styleId="aff6">
    <w:name w:val="标准书眉_偶数页"/>
    <w:basedOn w:val="aff2"/>
    <w:next w:val="a5"/>
    <w:semiHidden/>
    <w:qFormat/>
    <w:pPr>
      <w:jc w:val="left"/>
    </w:pPr>
  </w:style>
  <w:style w:type="paragraph" w:customStyle="1" w:styleId="aff7">
    <w:name w:val="标准书眉一"/>
    <w:semiHidden/>
    <w:qFormat/>
    <w:pPr>
      <w:jc w:val="both"/>
    </w:pPr>
  </w:style>
  <w:style w:type="paragraph" w:customStyle="1" w:styleId="aff8">
    <w:name w:val="参考文献"/>
    <w:basedOn w:val="a5"/>
    <w:next w:val="ZSA0"/>
    <w:semiHidden/>
    <w:qFormat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9">
    <w:name w:val="参考文献、索引标题"/>
    <w:basedOn w:val="a5"/>
    <w:next w:val="ZSA0"/>
    <w:semiHidden/>
    <w:qFormat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customStyle="1" w:styleId="affa">
    <w:name w:val="发布"/>
    <w:semiHidden/>
    <w:qFormat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b">
    <w:name w:val="发布部门"/>
    <w:next w:val="ZSA0"/>
    <w:semiHidden/>
    <w:qFormat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c">
    <w:name w:val="发布日期"/>
    <w:semiHidden/>
    <w:qFormat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d">
    <w:name w:val="封面标准代替信息"/>
    <w:semiHidden/>
    <w:qFormat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12">
    <w:name w:val="封面标准号1"/>
    <w:semiHidden/>
    <w:qFormat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e">
    <w:name w:val="封面标准名称"/>
    <w:semiHidden/>
    <w:qFormat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">
    <w:name w:val="封面标准英文名称"/>
    <w:basedOn w:val="affe"/>
    <w:semiHidden/>
    <w:qFormat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0">
    <w:name w:val="封面一致性程度标识"/>
    <w:basedOn w:val="afff"/>
    <w:semiHidden/>
    <w:qFormat/>
    <w:pPr>
      <w:framePr w:wrap="around"/>
      <w:spacing w:before="440"/>
    </w:pPr>
    <w:rPr>
      <w:rFonts w:ascii="宋体" w:eastAsia="宋体"/>
    </w:rPr>
  </w:style>
  <w:style w:type="paragraph" w:customStyle="1" w:styleId="afff1">
    <w:name w:val="封面标准文稿类别"/>
    <w:basedOn w:val="afff0"/>
    <w:semiHidden/>
    <w:qFormat/>
    <w:pPr>
      <w:framePr w:wrap="around"/>
      <w:spacing w:after="160" w:line="240" w:lineRule="auto"/>
    </w:pPr>
    <w:rPr>
      <w:sz w:val="24"/>
    </w:rPr>
  </w:style>
  <w:style w:type="paragraph" w:customStyle="1" w:styleId="afff2">
    <w:name w:val="封面标准文稿编辑信息"/>
    <w:basedOn w:val="afff1"/>
    <w:semiHidden/>
    <w:qFormat/>
    <w:pPr>
      <w:framePr w:wrap="around"/>
      <w:spacing w:before="180" w:line="180" w:lineRule="exact"/>
    </w:pPr>
    <w:rPr>
      <w:sz w:val="21"/>
    </w:rPr>
  </w:style>
  <w:style w:type="paragraph" w:customStyle="1" w:styleId="afff3">
    <w:name w:val="封面正文"/>
    <w:semiHidden/>
    <w:qFormat/>
    <w:pPr>
      <w:jc w:val="both"/>
    </w:pPr>
  </w:style>
  <w:style w:type="paragraph" w:customStyle="1" w:styleId="ZSF">
    <w:name w:val="ZS_F附录标识"/>
    <w:basedOn w:val="a5"/>
    <w:next w:val="ZSA0"/>
    <w:qFormat/>
    <w:pPr>
      <w:keepNext/>
      <w:widowControl/>
      <w:numPr>
        <w:numId w:val="11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ZSF0">
    <w:name w:val="ZS_F附录标题"/>
    <w:basedOn w:val="ZSA0"/>
    <w:next w:val="ZSA0"/>
    <w:qFormat/>
    <w:pPr>
      <w:ind w:firstLineChars="0" w:firstLine="0"/>
      <w:jc w:val="center"/>
    </w:pPr>
    <w:rPr>
      <w:rFonts w:ascii="黑体" w:eastAsia="黑体"/>
    </w:rPr>
  </w:style>
  <w:style w:type="paragraph" w:customStyle="1" w:styleId="ZSH1">
    <w:name w:val="ZS_H附录表空标号"/>
    <w:basedOn w:val="a5"/>
    <w:next w:val="ZSA0"/>
    <w:qFormat/>
    <w:pPr>
      <w:numPr>
        <w:numId w:val="12"/>
      </w:numPr>
      <w:spacing w:line="14" w:lineRule="exact"/>
      <w:jc w:val="center"/>
    </w:pPr>
    <w:rPr>
      <w:color w:val="FFFFFF"/>
    </w:rPr>
  </w:style>
  <w:style w:type="paragraph" w:customStyle="1" w:styleId="ZSH2">
    <w:name w:val="ZS_H附录表标题"/>
    <w:basedOn w:val="a5"/>
    <w:next w:val="ZSA0"/>
    <w:qFormat/>
    <w:pPr>
      <w:numPr>
        <w:ilvl w:val="1"/>
        <w:numId w:val="12"/>
      </w:numPr>
      <w:spacing w:beforeLines="50" w:before="50" w:afterLines="50" w:after="50"/>
      <w:jc w:val="center"/>
    </w:pPr>
    <w:rPr>
      <w:rFonts w:ascii="黑体" w:eastAsia="黑体"/>
      <w:szCs w:val="21"/>
    </w:rPr>
  </w:style>
  <w:style w:type="paragraph" w:customStyle="1" w:styleId="ZSG3">
    <w:name w:val="ZS_G附录标题3级"/>
    <w:basedOn w:val="a5"/>
    <w:next w:val="ZSA0"/>
    <w:qFormat/>
    <w:pPr>
      <w:widowControl/>
      <w:numPr>
        <w:ilvl w:val="3"/>
        <w:numId w:val="11"/>
      </w:numPr>
      <w:tabs>
        <w:tab w:val="left" w:pos="360"/>
      </w:tabs>
      <w:wordWrap w:val="0"/>
      <w:overflowPunct w:val="0"/>
      <w:autoSpaceDE w:val="0"/>
      <w:autoSpaceDN w:val="0"/>
      <w:spacing w:beforeLines="50" w:before="50" w:afterLines="50" w:after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4">
    <w:name w:val="附录公式编号制表符"/>
    <w:basedOn w:val="a5"/>
    <w:next w:val="ZSA0"/>
    <w:semiHidden/>
    <w:qFormat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ZSG4">
    <w:name w:val="ZS_G附录标题4级"/>
    <w:basedOn w:val="ZSG3"/>
    <w:next w:val="ZSA0"/>
    <w:qFormat/>
    <w:pPr>
      <w:numPr>
        <w:ilvl w:val="4"/>
      </w:numPr>
      <w:outlineLvl w:val="4"/>
    </w:pPr>
  </w:style>
  <w:style w:type="paragraph" w:customStyle="1" w:styleId="ZSD1">
    <w:name w:val="ZS_D表编号1级"/>
    <w:basedOn w:val="a5"/>
    <w:qFormat/>
    <w:pPr>
      <w:numPr>
        <w:numId w:val="13"/>
      </w:numPr>
      <w:snapToGrid w:val="0"/>
      <w:spacing w:beforeLines="50" w:before="50" w:line="360" w:lineRule="auto"/>
    </w:pPr>
    <w:rPr>
      <w:rFonts w:hAnsi="宋体"/>
      <w:sz w:val="18"/>
      <w:szCs w:val="21"/>
    </w:rPr>
  </w:style>
  <w:style w:type="paragraph" w:customStyle="1" w:styleId="ZSG5">
    <w:name w:val="ZS_G附录标题5级"/>
    <w:basedOn w:val="ZSG4"/>
    <w:next w:val="ZSA0"/>
    <w:qFormat/>
    <w:pPr>
      <w:numPr>
        <w:ilvl w:val="5"/>
      </w:numPr>
      <w:outlineLvl w:val="5"/>
    </w:pPr>
  </w:style>
  <w:style w:type="paragraph" w:customStyle="1" w:styleId="ZSH">
    <w:name w:val="ZS_H附录图空标号"/>
    <w:basedOn w:val="a5"/>
    <w:qFormat/>
    <w:pPr>
      <w:keepNext/>
      <w:pageBreakBefore/>
      <w:widowControl/>
      <w:numPr>
        <w:numId w:val="14"/>
      </w:numPr>
      <w:spacing w:line="14" w:lineRule="exact"/>
      <w:ind w:left="0" w:firstLine="363"/>
      <w:jc w:val="center"/>
    </w:pPr>
    <w:rPr>
      <w:color w:val="FFFFFF"/>
    </w:rPr>
  </w:style>
  <w:style w:type="paragraph" w:customStyle="1" w:styleId="ZSH0">
    <w:name w:val="ZS_H附录图标题"/>
    <w:basedOn w:val="a5"/>
    <w:next w:val="ZSA0"/>
    <w:qFormat/>
    <w:pPr>
      <w:numPr>
        <w:ilvl w:val="1"/>
        <w:numId w:val="14"/>
      </w:numPr>
      <w:tabs>
        <w:tab w:val="left" w:pos="363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ZSG6">
    <w:name w:val="ZS_G附录标题6级"/>
    <w:basedOn w:val="ZSG5"/>
    <w:next w:val="ZSA0"/>
    <w:qFormat/>
    <w:pPr>
      <w:numPr>
        <w:ilvl w:val="6"/>
      </w:numPr>
      <w:outlineLvl w:val="6"/>
    </w:pPr>
  </w:style>
  <w:style w:type="paragraph" w:customStyle="1" w:styleId="ZSG1">
    <w:name w:val="ZS_G附录标题1级"/>
    <w:next w:val="ZSA0"/>
    <w:qFormat/>
    <w:pPr>
      <w:numPr>
        <w:ilvl w:val="1"/>
        <w:numId w:val="11"/>
      </w:numPr>
      <w:tabs>
        <w:tab w:val="left" w:pos="360"/>
      </w:tabs>
      <w:wordWrap w:val="0"/>
      <w:overflowPunct w:val="0"/>
      <w:autoSpaceDE w:val="0"/>
      <w:spacing w:beforeLines="100" w:before="100" w:afterLines="100" w:after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ZSG2">
    <w:name w:val="ZS_G附录标题2级"/>
    <w:basedOn w:val="ZSG1"/>
    <w:next w:val="ZSA0"/>
    <w:qFormat/>
    <w:pPr>
      <w:numPr>
        <w:ilvl w:val="2"/>
      </w:numPr>
      <w:autoSpaceDN w:val="0"/>
      <w:spacing w:beforeLines="50" w:before="50" w:afterLines="50" w:after="50"/>
      <w:outlineLvl w:val="2"/>
    </w:pPr>
  </w:style>
  <w:style w:type="paragraph" w:customStyle="1" w:styleId="afff5">
    <w:name w:val="列项说明"/>
    <w:basedOn w:val="a5"/>
    <w:semiHidden/>
    <w:qFormat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6">
    <w:name w:val="列项说明数字编号"/>
    <w:semiHidden/>
    <w:qFormat/>
    <w:pPr>
      <w:ind w:leftChars="400" w:left="600" w:hangingChars="200" w:hanging="200"/>
    </w:pPr>
    <w:rPr>
      <w:rFonts w:ascii="宋体"/>
      <w:sz w:val="21"/>
    </w:rPr>
  </w:style>
  <w:style w:type="paragraph" w:customStyle="1" w:styleId="afff7">
    <w:name w:val="目次、索引正文"/>
    <w:semiHidden/>
    <w:qFormat/>
    <w:pPr>
      <w:spacing w:line="320" w:lineRule="exact"/>
      <w:jc w:val="both"/>
    </w:pPr>
    <w:rPr>
      <w:rFonts w:ascii="宋体"/>
      <w:sz w:val="21"/>
    </w:rPr>
  </w:style>
  <w:style w:type="paragraph" w:customStyle="1" w:styleId="afff8">
    <w:name w:val="其他标准标志"/>
    <w:basedOn w:val="aff3"/>
    <w:semiHidden/>
    <w:qFormat/>
    <w:pPr>
      <w:framePr w:w="6101" w:wrap="around" w:vAnchor="page" w:hAnchor="page" w:x="4673" w:y="942"/>
    </w:pPr>
    <w:rPr>
      <w:w w:val="130"/>
    </w:rPr>
  </w:style>
  <w:style w:type="paragraph" w:customStyle="1" w:styleId="afff9">
    <w:name w:val="其他标准称谓"/>
    <w:next w:val="a5"/>
    <w:semiHidden/>
    <w:qFormat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ffa">
    <w:name w:val="其他发布部门"/>
    <w:basedOn w:val="affb"/>
    <w:semiHidden/>
    <w:qFormat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ZSA2">
    <w:name w:val="ZS_A前言、引言标题"/>
    <w:next w:val="ZSA0"/>
    <w:qFormat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b">
    <w:name w:val="实施日期"/>
    <w:basedOn w:val="affc"/>
    <w:semiHidden/>
    <w:qFormat/>
    <w:pPr>
      <w:framePr w:wrap="around" w:vAnchor="page" w:hAnchor="text"/>
      <w:jc w:val="right"/>
    </w:pPr>
  </w:style>
  <w:style w:type="character" w:customStyle="1" w:styleId="10">
    <w:name w:val="标题 1 字符"/>
    <w:link w:val="1"/>
    <w:qFormat/>
    <w:rPr>
      <w:rFonts w:eastAsia="黑体"/>
      <w:sz w:val="32"/>
      <w:lang w:eastAsia="en-US"/>
    </w:rPr>
  </w:style>
  <w:style w:type="paragraph" w:customStyle="1" w:styleId="ZSE4">
    <w:name w:val="ZS_E注 注脚"/>
    <w:basedOn w:val="a0"/>
    <w:qFormat/>
    <w:pPr>
      <w:numPr>
        <w:numId w:val="0"/>
      </w:numPr>
      <w:jc w:val="both"/>
    </w:pPr>
  </w:style>
  <w:style w:type="paragraph" w:customStyle="1" w:styleId="ZSD3">
    <w:name w:val="ZS_D图标注脚说明"/>
    <w:basedOn w:val="ZSA0"/>
    <w:qFormat/>
    <w:pPr>
      <w:ind w:left="840" w:firstLineChars="0" w:hanging="420"/>
    </w:pPr>
    <w:rPr>
      <w:sz w:val="18"/>
      <w:szCs w:val="18"/>
    </w:rPr>
  </w:style>
  <w:style w:type="paragraph" w:customStyle="1" w:styleId="ZSD">
    <w:name w:val="ZS_D图表脚注说明"/>
    <w:basedOn w:val="a5"/>
    <w:qFormat/>
    <w:pPr>
      <w:numPr>
        <w:numId w:val="15"/>
      </w:numPr>
      <w:snapToGrid w:val="0"/>
    </w:pPr>
    <w:rPr>
      <w:rFonts w:ascii="宋体"/>
      <w:sz w:val="18"/>
      <w:szCs w:val="18"/>
    </w:rPr>
  </w:style>
  <w:style w:type="paragraph" w:customStyle="1" w:styleId="ZSD4">
    <w:name w:val="ZS_D图的脚注"/>
    <w:next w:val="ZSA0"/>
    <w:qFormat/>
    <w:pPr>
      <w:widowControl w:val="0"/>
      <w:spacing w:line="360" w:lineRule="auto"/>
    </w:pPr>
    <w:rPr>
      <w:rFonts w:ascii="宋体"/>
      <w:sz w:val="15"/>
    </w:rPr>
  </w:style>
  <w:style w:type="paragraph" w:customStyle="1" w:styleId="afffc">
    <w:name w:val="文献分类号"/>
    <w:semiHidden/>
    <w:qFormat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character" w:customStyle="1" w:styleId="13">
    <w:name w:val="已访问的超链接1"/>
    <w:semiHidden/>
    <w:qFormat/>
    <w:rPr>
      <w:color w:val="800080"/>
      <w:u w:val="single"/>
    </w:rPr>
  </w:style>
  <w:style w:type="paragraph" w:customStyle="1" w:styleId="ZSD2">
    <w:name w:val="ZS_D表标题"/>
    <w:next w:val="ZSA0"/>
    <w:qFormat/>
    <w:pPr>
      <w:numPr>
        <w:numId w:val="16"/>
      </w:numPr>
      <w:tabs>
        <w:tab w:val="left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d">
    <w:name w:val="正文公式编号制表符"/>
    <w:basedOn w:val="ZSA0"/>
    <w:next w:val="ZSA0"/>
    <w:semiHidden/>
    <w:qFormat/>
    <w:pPr>
      <w:ind w:firstLineChars="0" w:firstLine="0"/>
    </w:pPr>
  </w:style>
  <w:style w:type="paragraph" w:customStyle="1" w:styleId="ZSD0">
    <w:name w:val="ZS_D图标题"/>
    <w:next w:val="ZSA0"/>
    <w:qFormat/>
    <w:pPr>
      <w:numPr>
        <w:numId w:val="17"/>
      </w:numPr>
      <w:tabs>
        <w:tab w:val="left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e">
    <w:name w:val="终结线"/>
    <w:basedOn w:val="a5"/>
    <w:semiHidden/>
    <w:qFormat/>
    <w:pPr>
      <w:framePr w:hSpace="181" w:vSpace="181" w:wrap="around" w:vAnchor="text" w:hAnchor="margin" w:xAlign="center" w:y="285"/>
    </w:pPr>
  </w:style>
  <w:style w:type="paragraph" w:customStyle="1" w:styleId="affff">
    <w:name w:val="其他发布日期"/>
    <w:basedOn w:val="affc"/>
    <w:semiHidden/>
    <w:qFormat/>
    <w:pPr>
      <w:framePr w:wrap="around" w:vAnchor="page" w:hAnchor="text" w:x="1419"/>
    </w:pPr>
  </w:style>
  <w:style w:type="paragraph" w:customStyle="1" w:styleId="affff0">
    <w:name w:val="其他实施日期"/>
    <w:basedOn w:val="afffb"/>
    <w:semiHidden/>
    <w:qFormat/>
    <w:pPr>
      <w:framePr w:wrap="around"/>
    </w:pPr>
  </w:style>
  <w:style w:type="paragraph" w:customStyle="1" w:styleId="22">
    <w:name w:val="封面标准名称2"/>
    <w:basedOn w:val="affe"/>
    <w:semiHidden/>
    <w:qFormat/>
    <w:pPr>
      <w:framePr w:wrap="around" w:y="4469"/>
      <w:spacing w:beforeLines="630" w:before="630"/>
    </w:pPr>
  </w:style>
  <w:style w:type="paragraph" w:customStyle="1" w:styleId="23">
    <w:name w:val="封面标准英文名称2"/>
    <w:basedOn w:val="afff"/>
    <w:semiHidden/>
    <w:qFormat/>
    <w:pPr>
      <w:framePr w:wrap="around" w:y="4469"/>
    </w:pPr>
  </w:style>
  <w:style w:type="paragraph" w:customStyle="1" w:styleId="24">
    <w:name w:val="封面一致性程度标识2"/>
    <w:basedOn w:val="afff0"/>
    <w:semiHidden/>
    <w:qFormat/>
    <w:pPr>
      <w:framePr w:wrap="around" w:y="4469"/>
    </w:pPr>
  </w:style>
  <w:style w:type="paragraph" w:customStyle="1" w:styleId="25">
    <w:name w:val="封面标准文稿类别2"/>
    <w:basedOn w:val="afff1"/>
    <w:semiHidden/>
    <w:qFormat/>
    <w:pPr>
      <w:framePr w:wrap="around" w:y="4469"/>
    </w:pPr>
  </w:style>
  <w:style w:type="paragraph" w:customStyle="1" w:styleId="26">
    <w:name w:val="封面标准文稿编辑信息2"/>
    <w:basedOn w:val="afff2"/>
    <w:semiHidden/>
    <w:qFormat/>
    <w:pPr>
      <w:framePr w:wrap="around" w:y="4469"/>
    </w:pPr>
  </w:style>
  <w:style w:type="table" w:customStyle="1" w:styleId="ZSD5">
    <w:name w:val="ZS_D表 格式"/>
    <w:basedOn w:val="a8"/>
    <w:qFormat/>
    <w:pPr>
      <w:spacing w:line="240" w:lineRule="atLeast"/>
    </w:pPr>
    <w:rPr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tLeast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eastAsia="宋体" w:hAnsi="Times New Roman"/>
        <w:b/>
        <w:i w:val="0"/>
        <w:color w:val="auto"/>
        <w:sz w:val="2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CCCCCC"/>
      </w:tcPr>
    </w:tblStylePr>
    <w:tblStylePr w:type="firstCol">
      <w:pPr>
        <w:wordWrap/>
        <w:spacing w:beforeLines="0" w:before="0" w:beforeAutospacing="0" w:afterLines="0" w:after="0" w:afterAutospacing="0" w:line="240" w:lineRule="atLeast"/>
        <w:ind w:leftChars="0" w:left="0" w:rightChars="0" w:right="0" w:firstLineChars="0" w:firstLine="0"/>
        <w:contextualSpacing w:val="0"/>
        <w:jc w:val="center"/>
        <w:outlineLvl w:val="9"/>
      </w:pPr>
      <w:rPr>
        <w:rFonts w:eastAsia="宋体"/>
        <w:sz w:val="21"/>
      </w:rPr>
    </w:tblStylePr>
  </w:style>
  <w:style w:type="paragraph" w:customStyle="1" w:styleId="ZSE10">
    <w:name w:val="ZS_E注_编号1级"/>
    <w:basedOn w:val="a0"/>
    <w:qFormat/>
  </w:style>
  <w:style w:type="paragraph" w:customStyle="1" w:styleId="ZSE5">
    <w:name w:val="ZS_E题注"/>
    <w:basedOn w:val="a5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customStyle="1" w:styleId="ZSD6">
    <w:name w:val="ZS_D表 正文"/>
    <w:basedOn w:val="a5"/>
    <w:qFormat/>
    <w:pPr>
      <w:snapToGrid w:val="0"/>
      <w:spacing w:beforeLines="50" w:before="50" w:line="360" w:lineRule="auto"/>
    </w:pPr>
    <w:rPr>
      <w:rFonts w:hAnsi="宋体"/>
      <w:sz w:val="18"/>
      <w:szCs w:val="21"/>
    </w:rPr>
  </w:style>
  <w:style w:type="character" w:customStyle="1" w:styleId="ZSH3">
    <w:name w:val="ZS_H注释"/>
    <w:qFormat/>
    <w:rPr>
      <w:i/>
      <w:color w:val="3366FF"/>
    </w:rPr>
  </w:style>
  <w:style w:type="paragraph" w:customStyle="1" w:styleId="TOC10">
    <w:name w:val="TOC 标题1"/>
    <w:basedOn w:val="1"/>
    <w:next w:val="a5"/>
    <w:uiPriority w:val="39"/>
    <w:qFormat/>
    <w:pPr>
      <w:keepNext/>
      <w:keepLines/>
      <w:widowControl/>
      <w:numPr>
        <w:numId w:val="0"/>
      </w:numPr>
      <w:spacing w:before="480" w:afterLines="0" w:after="0" w:line="276" w:lineRule="auto"/>
      <w:outlineLvl w:val="9"/>
    </w:pPr>
    <w:rPr>
      <w:rFonts w:ascii="Cambria" w:eastAsia="宋体" w:hAnsi="Cambria"/>
      <w:b/>
      <w:bCs/>
      <w:color w:val="365F91"/>
      <w:sz w:val="28"/>
      <w:szCs w:val="28"/>
      <w:lang w:eastAsia="zh-CN"/>
    </w:rPr>
  </w:style>
  <w:style w:type="paragraph" w:styleId="affff1">
    <w:name w:val="List Paragraph"/>
    <w:basedOn w:val="a5"/>
    <w:uiPriority w:val="34"/>
    <w:qFormat/>
    <w:pPr>
      <w:ind w:firstLineChars="200" w:firstLine="420"/>
    </w:pPr>
  </w:style>
  <w:style w:type="character" w:customStyle="1" w:styleId="af5">
    <w:name w:val="页脚 字符"/>
    <w:link w:val="af4"/>
    <w:uiPriority w:val="99"/>
    <w:qFormat/>
    <w:rPr>
      <w:kern w:val="2"/>
      <w:sz w:val="18"/>
      <w:szCs w:val="18"/>
    </w:rPr>
  </w:style>
  <w:style w:type="character" w:customStyle="1" w:styleId="af1">
    <w:name w:val="日期 字符"/>
    <w:link w:val="af0"/>
    <w:semiHidden/>
    <w:qFormat/>
    <w:rPr>
      <w:kern w:val="2"/>
      <w:sz w:val="21"/>
      <w:szCs w:val="24"/>
    </w:rPr>
  </w:style>
  <w:style w:type="table" w:customStyle="1" w:styleId="14">
    <w:name w:val="网格型1"/>
    <w:basedOn w:val="a8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38">
    <w:name w:val="_Style 138"/>
    <w:basedOn w:val="a5"/>
    <w:next w:val="affff1"/>
    <w:uiPriority w:val="34"/>
    <w:qFormat/>
    <w:pPr>
      <w:ind w:firstLineChars="200" w:firstLine="420"/>
    </w:pPr>
  </w:style>
  <w:style w:type="character" w:customStyle="1" w:styleId="ac">
    <w:name w:val="批注文字 字符"/>
    <w:link w:val="ab"/>
    <w:semiHidden/>
    <w:qFormat/>
    <w:rPr>
      <w:kern w:val="2"/>
      <w:sz w:val="21"/>
      <w:szCs w:val="24"/>
    </w:rPr>
  </w:style>
  <w:style w:type="character" w:customStyle="1" w:styleId="afa">
    <w:name w:val="批注主题 字符"/>
    <w:link w:val="af9"/>
    <w:semiHidden/>
    <w:qFormat/>
    <w:rPr>
      <w:b/>
      <w:bCs/>
      <w:kern w:val="2"/>
      <w:sz w:val="21"/>
      <w:szCs w:val="24"/>
    </w:rPr>
  </w:style>
  <w:style w:type="character" w:customStyle="1" w:styleId="ae">
    <w:name w:val="正文文本 字符"/>
    <w:link w:val="ad"/>
    <w:semiHidden/>
    <w:qFormat/>
    <w:rPr>
      <w:kern w:val="2"/>
      <w:sz w:val="21"/>
      <w:szCs w:val="24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7">
    <w:name w:val="页眉 字符"/>
    <w:link w:val="af6"/>
    <w:uiPriority w:val="99"/>
    <w:qFormat/>
    <w:rPr>
      <w:kern w:val="2"/>
      <w:sz w:val="18"/>
      <w:szCs w:val="18"/>
    </w:rPr>
  </w:style>
  <w:style w:type="table" w:customStyle="1" w:styleId="27">
    <w:name w:val="网格型2"/>
    <w:basedOn w:val="a8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2">
    <w:name w:val="Placeholder Text"/>
    <w:basedOn w:val="a7"/>
    <w:uiPriority w:val="99"/>
    <w:semiHidden/>
    <w:qFormat/>
    <w:rPr>
      <w:color w:val="808080"/>
    </w:rPr>
  </w:style>
  <w:style w:type="paragraph" w:customStyle="1" w:styleId="a3">
    <w:name w:val="二级条标题"/>
    <w:basedOn w:val="a2"/>
    <w:next w:val="affff3"/>
    <w:qFormat/>
    <w:pPr>
      <w:numPr>
        <w:ilvl w:val="3"/>
      </w:numPr>
      <w:outlineLvl w:val="3"/>
    </w:pPr>
  </w:style>
  <w:style w:type="paragraph" w:customStyle="1" w:styleId="a2">
    <w:name w:val="一级条标题"/>
    <w:basedOn w:val="a1"/>
    <w:next w:val="affff3"/>
    <w:qFormat/>
    <w:pPr>
      <w:numPr>
        <w:ilvl w:val="2"/>
      </w:numPr>
      <w:spacing w:beforeLines="0" w:before="0" w:afterLines="0" w:after="0"/>
      <w:outlineLvl w:val="2"/>
    </w:pPr>
  </w:style>
  <w:style w:type="paragraph" w:customStyle="1" w:styleId="a1">
    <w:name w:val="章标题"/>
    <w:next w:val="affff3"/>
    <w:qFormat/>
    <w:pPr>
      <w:numPr>
        <w:ilvl w:val="1"/>
        <w:numId w:val="18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ffff3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2.jpe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010\&#20307;&#31995;&#20462;&#25913;&#37197;&#32622;&#24211;\&#38451;&#29747;&#29747;\new\&#26377;&#23553;&#38754;&#31649;&#29702;&#25991;&#20214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B39D8F-E91C-4818-A436-9BD391DE1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有封面管理文件模板</Template>
  <TotalTime>25</TotalTime>
  <Pages>6</Pages>
  <Words>345</Words>
  <Characters>1973</Characters>
  <Application>Microsoft Office Word</Application>
  <DocSecurity>0</DocSecurity>
  <Lines>16</Lines>
  <Paragraphs>4</Paragraphs>
  <ScaleCrop>false</ScaleCrop>
  <Company>微软中国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creator>南车株洲电力机车研究所有限公司</dc:creator>
  <cp:lastModifiedBy>zy liao</cp:lastModifiedBy>
  <cp:revision>28</cp:revision>
  <cp:lastPrinted>2018-09-04T15:05:00Z</cp:lastPrinted>
  <dcterms:created xsi:type="dcterms:W3CDTF">2018-09-04T15:02:00Z</dcterms:created>
  <dcterms:modified xsi:type="dcterms:W3CDTF">2024-06-20T15:49:00Z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2052-11.1.0.10650</vt:lpwstr>
  </property>
  <property fmtid="{D5CDD505-2E9C-101B-9397-08002B2CF9AE}" pid="3" name="ICV">
    <vt:lpwstr>91C123F03D7E403B9312DD2990503E41</vt:lpwstr>
  </property>
</Properties>
</file>